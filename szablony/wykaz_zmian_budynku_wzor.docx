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9B82" w14:textId="4D5AF4A7" w:rsidR="00873B75" w:rsidRDefault="00BB24FC" w:rsidP="00873B75">
      <w:pPr>
        <w:suppressAutoHyphens/>
        <w:spacing w:line="240" w:lineRule="auto"/>
        <w:rPr>
          <w:rFonts w:ascii="Bahnschrift SemiBold" w:hAnsi="Bahnschrift SemiBold" w:cs="Tahoma"/>
          <w:b/>
          <w:kern w:val="0"/>
          <w:sz w:val="24"/>
          <w:szCs w:val="24"/>
          <w:u w:val="single"/>
          <w:lang w:eastAsia="zh-CN"/>
        </w:rPr>
      </w:pPr>
      <w:r>
        <w:rPr>
          <w:rFonts w:ascii="Calibri" w:hAnsi="Calibri"/>
          <w:noProof/>
          <w:sz w:val="12"/>
        </w:rPr>
        <w:drawing>
          <wp:anchor distT="0" distB="0" distL="114300" distR="114300" simplePos="0" relativeHeight="251657728" behindDoc="0" locked="0" layoutInCell="1" allowOverlap="1" wp14:anchorId="330E5D6F" wp14:editId="6D7BF0CE">
            <wp:simplePos x="0" y="0"/>
            <wp:positionH relativeFrom="margin">
              <wp:posOffset>208800</wp:posOffset>
            </wp:positionH>
            <wp:positionV relativeFrom="margin">
              <wp:posOffset>144000</wp:posOffset>
            </wp:positionV>
            <wp:extent cx="1800000" cy="587018"/>
            <wp:effectExtent l="0" t="0" r="0" b="0"/>
            <wp:wrapTopAndBottom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8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CCA364" w14:textId="77777777" w:rsidR="00873B75" w:rsidRDefault="00300876" w:rsidP="00166F74">
      <w:pPr>
        <w:keepNext/>
        <w:suppressAutoHyphens/>
        <w:spacing w:before="160" w:line="240" w:lineRule="auto" w:after="0"/>
        <w:jc w:val="center"/>
        <w:rPr>
          <w:rFonts w:ascii="Bahnschrift SemiBold" w:hAnsi="Bahnschrift SemiBold" w:cs="Tahoma"/>
          <w:b/>
          <w:kern w:val="0"/>
          <w:sz w:val="24"/>
          <w:szCs w:val="24"/>
          <w:u w:val="single"/>
          <w:lang w:eastAsia="zh-CN"/>
        </w:rPr>
      </w:pPr>
      <w:r w:rsidRPr="00300876">
        <w:rPr>
          <w:rFonts w:cs="Tahoma" w:ascii="Calibri" w:hAnsi="Calibri"/>
          <w:b/>
          <w:spacing w:val="12"/>
          <w:kern w:val="0"/>
          <w:sz w:val="28"/>
          <w:szCs w:val="24"/>
          <w:u w:val="none"/>
          <w:lang w:eastAsia="zh-CN"/>
        </w:rPr>
        <w:t xml:space="preserve">WYKAZ ZMIAN DANYCH EWIDENCYJNYCH </w:t>
      </w:r>
    </w:p>
    <w:p w14:paraId="4ED73234" w14:textId="4F356E14" w:rsidR="00300876" w:rsidRPr="00300876" w:rsidRDefault="00300876" w:rsidP="00693AF7">
      <w:pPr>
        <w:keepNext/>
        <w:suppressAutoHyphens/>
        <w:spacing w:after="280" w:line="240" w:lineRule="auto" w:before="0"/>
        <w:jc w:val="center"/>
        <w:rPr>
          <w:rFonts w:ascii="Bahnschrift SemiBold" w:hAnsi="Bahnschrift SemiBold" w:cs="Tahoma"/>
          <w:kern w:val="0"/>
          <w:sz w:val="16"/>
          <w:lang w:eastAsia="zh-CN"/>
        </w:rPr>
      </w:pPr>
      <w:r w:rsidRPr="00300876">
        <w:rPr>
          <w:rFonts w:cs="Tahoma" w:ascii="Calibri" w:hAnsi="Calibri"/>
          <w:b/>
          <w:spacing w:val="12"/>
          <w:kern w:val="0"/>
          <w:sz w:val="28"/>
          <w:szCs w:val="24"/>
          <w:u w:val="none"/>
          <w:lang w:eastAsia="zh-CN"/>
        </w:rPr>
        <w:t>DOTYCZĄCYCH</w:t>
      </w:r>
      <w:r w:rsidR="00166F74">
        <w:rPr>
          <w:rFonts w:cs="Tahoma" w:ascii="Calibri" w:hAnsi="Calibri"/>
          <w:b/>
          <w:spacing w:val="12"/>
          <w:kern w:val="0"/>
          <w:sz w:val="28"/>
          <w:szCs w:val="24"/>
          <w:u w:val="none"/>
          <w:lang w:eastAsia="zh-CN"/>
        </w:rPr>
        <w:t xml:space="preserve"> </w:t>
      </w:r>
      <w:r w:rsidRPr="00300876">
        <w:rPr>
          <w:rFonts w:cs="Tahoma" w:ascii="Calibri" w:hAnsi="Calibri"/>
          <w:b/>
          <w:spacing w:val="12"/>
          <w:kern w:val="0"/>
          <w:sz w:val="28"/>
          <w:szCs w:val="24"/>
          <w:u w:val="none"/>
          <w:lang w:eastAsia="zh-CN"/>
        </w:rPr>
        <w:t>BUDYNKU</w:t>
      </w:r>
    </w:p>
    <w:p w14:paraId="30ADE61C" w14:textId="77777777" w:rsidR="00300876" w:rsidRDefault="00300876" w:rsidP="00300876">
      <w:pPr>
        <w:suppressAutoHyphens/>
        <w:spacing w:line="240" w:lineRule="auto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1A618542" w14:textId="77777777" w:rsidR="00873B75" w:rsidRPr="00300876" w:rsidRDefault="00873B75" w:rsidP="00300876">
      <w:pPr>
        <w:suppressAutoHyphens/>
        <w:spacing w:line="240" w:lineRule="auto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2A41FA96" w14:textId="77777777" w:rsidR="00300876" w:rsidRPr="00300876" w:rsidRDefault="00300876" w:rsidP="00300876">
      <w:pPr>
        <w:suppressAutoHyphens/>
        <w:spacing w:line="240" w:lineRule="auto"/>
        <w:jc w:val="center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40371C84" w14:textId="0AC1531E" w:rsidR="00300876" w:rsidRPr="00300876" w:rsidRDefault="00300876" w:rsidP="00300876">
      <w:pPr>
        <w:tabs>
          <w:tab w:val="left" w:pos="3781"/>
        </w:tabs>
        <w:suppressAutoHyphens/>
        <w:spacing w:line="240" w:lineRule="auto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 xml:space="preserve">Identyfikator zgłoszenia pracy geodezyjnej: </w:t>
      </w:r>
      <w:r w:rsidR="005E033C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="006C7DA0" w:rsidRPr="006C7DA0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 xml:space="preserve">{{ </w:t>
      </w:r>
      <w:proofErr w:type="spellStart"/>
      <w:r w:rsidR="006C7DA0" w:rsidRPr="006C7DA0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>nr_roboty</w:t>
      </w:r>
      <w:proofErr w:type="spellEnd"/>
      <w:r w:rsidR="006C7DA0" w:rsidRPr="006C7DA0">
        <w:rPr>
          <w:rFonts w:cs="Tahoma" w:ascii="Calibri" w:hAnsi="Calibri"/>
          <w:b/>
          <w:color w:val="FF0000"/>
          <w:kern w:val="0"/>
          <w:sz w:val="20"/>
          <w:u w:val="none"/>
          <w:lang w:eastAsia="zh-CN"/>
        </w:rPr>
        <w:t xml:space="preserve"> }}</w:t>
      </w:r>
    </w:p>
    <w:p w14:paraId="04BDC669" w14:textId="68D522E2" w:rsidR="006C7DA0" w:rsidRPr="006C7DA0" w:rsidRDefault="006C7DA0" w:rsidP="006C7DA0">
      <w:pPr>
        <w:tabs>
          <w:tab w:val="left" w:pos="3781"/>
        </w:tabs>
        <w:suppressAutoHyphens/>
        <w:spacing w:line="240" w:lineRule="auto"/>
        <w:jc w:val="left"/>
        <w:rPr>
          <w:rFonts w:ascii="Bahnschrift SemiBold" w:hAnsi="Bahnschrift SemiBold" w:cs="Tahoma"/>
          <w:b/>
          <w:kern w:val="0"/>
          <w:sz w:val="16"/>
          <w:lang w:eastAsia="zh-CN"/>
        </w:rPr>
      </w:pPr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 xml:space="preserve">Jedn. </w:t>
      </w:r>
      <w:proofErr w:type="spellStart"/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>ewid</w:t>
      </w:r>
      <w:proofErr w:type="spellEnd"/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 xml:space="preserve">.: </w:t>
      </w:r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[{{ </w:t>
      </w:r>
      <w:proofErr w:type="spellStart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polozenie_gmina_teryt</w:t>
      </w:r>
      <w:proofErr w:type="spellEnd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}}] {{ </w:t>
      </w:r>
      <w:proofErr w:type="spellStart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polozenie_gmina</w:t>
      </w:r>
      <w:proofErr w:type="spellEnd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</w:p>
    <w:p w14:paraId="7F716749" w14:textId="173C2506" w:rsidR="006C7DA0" w:rsidRDefault="006C7DA0" w:rsidP="006C7DA0">
      <w:pPr>
        <w:tabs>
          <w:tab w:val="left" w:pos="3781"/>
        </w:tabs>
        <w:suppressAutoHyphens/>
        <w:spacing w:line="240" w:lineRule="auto"/>
        <w:jc w:val="left"/>
        <w:rPr>
          <w:rFonts w:cs="Tahoma"/>
          <w:b/>
          <w:bCs/>
          <w:kern w:val="0"/>
          <w:lang w:eastAsia="zh-CN"/>
        </w:rPr>
      </w:pPr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 xml:space="preserve">Obręb </w:t>
      </w:r>
      <w:proofErr w:type="spellStart"/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>ewid</w:t>
      </w:r>
      <w:proofErr w:type="spellEnd"/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>.:</w:t>
      </w:r>
      <w:r w:rsidRPr="006C7DA0">
        <w:rPr>
          <w:rFonts w:cs="Tahoma" w:ascii="Calibri" w:hAnsi="Calibri"/>
          <w:kern w:val="0"/>
          <w:sz w:val="20"/>
          <w:u w:val="none"/>
          <w:lang w:eastAsia="zh-CN"/>
        </w:rPr>
        <w:tab/>
      </w:r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[{{ </w:t>
      </w:r>
      <w:proofErr w:type="spellStart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polozenie_obreb_teryt</w:t>
      </w:r>
      <w:proofErr w:type="spellEnd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}}] {{ </w:t>
      </w:r>
      <w:proofErr w:type="spellStart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>polozenie_obreb</w:t>
      </w:r>
      <w:proofErr w:type="spellEnd"/>
      <w:r w:rsidRPr="00A978B3">
        <w:rPr>
          <w:rFonts w:cs="Tahoma" w:ascii="Calibri" w:hAnsi="Calibri"/>
          <w:b/>
          <w:bCs/>
          <w:kern w:val="0"/>
          <w:sz w:val="20"/>
          <w:u w:val="none"/>
          <w:lang w:eastAsia="zh-CN"/>
        </w:rPr>
        <w:t xml:space="preserve"> }}</w:t>
      </w:r>
    </w:p>
    <w:p w14:paraId="417047F9" w14:textId="77777777" w:rsidR="00693AF7" w:rsidRPr="006C7DA0" w:rsidRDefault="00693AF7" w:rsidP="006C7DA0">
      <w:pPr>
        <w:tabs>
          <w:tab w:val="left" w:pos="3781"/>
        </w:tabs>
        <w:suppressAutoHyphens/>
        <w:spacing w:line="240" w:lineRule="auto"/>
        <w:jc w:val="left"/>
        <w:rPr>
          <w:rFonts w:ascii="Bahnschrift SemiBold" w:hAnsi="Bahnschrift SemiBold" w:cs="Tahoma"/>
          <w:b/>
          <w:kern w:val="0"/>
          <w:sz w:val="16"/>
          <w:lang w:eastAsia="zh-CN"/>
        </w:rPr>
      </w:pPr>
    </w:p>
    <w:p w14:paraId="113558B3" w14:textId="77777777" w:rsidR="00300876" w:rsidRPr="00300876" w:rsidRDefault="00300876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469897C1" w14:textId="77777777" w:rsidR="00300876" w:rsidRPr="00300876" w:rsidRDefault="00300876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6702A0F3" w14:textId="77777777" w:rsidR="00300876" w:rsidRPr="00300876" w:rsidRDefault="00300876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lang w:eastAsia="zh-CN"/>
        </w:rPr>
      </w:pPr>
    </w:p>
    <w:p w14:paraId="6AE5824F" w14:textId="77777777" w:rsidR="00300876" w:rsidRPr="00300876" w:rsidRDefault="00300876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8"/>
          <w:szCs w:val="28"/>
          <w:lang w:eastAsia="zh-CN"/>
        </w:rPr>
      </w:pPr>
    </w:p>
    <w:tbl>
      <w:tblPr>
        <w:tblW w:w="8931" w:type="dxa"/>
        <w:jc w:val="center"/>
        <w:tblLayout w:type="fixed"/>
        <w:tblLook w:val="0000" w:firstRow="0" w:lastRow="0" w:firstColumn="0" w:lastColumn="0" w:noHBand="0" w:noVBand="0"/>
      </w:tblPr>
      <w:tblGrid>
        <w:gridCol w:w="543"/>
        <w:gridCol w:w="1853"/>
        <w:gridCol w:w="1999"/>
        <w:gridCol w:w="2268"/>
        <w:gridCol w:w="2268"/>
      </w:tblGrid>
      <w:tr w:rsidR="00300876" w:rsidRPr="00300876" w14:paraId="735D9146" w14:textId="77777777" w:rsidTr="00300876">
        <w:trPr>
          <w:trHeight w:val="284"/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C51075" w14:textId="77777777" w:rsidR="00300876" w:rsidRPr="00300876" w:rsidRDefault="00300876" w:rsidP="0030087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b/>
                <w:bCs/>
                <w:kern w:val="0"/>
                <w:sz w:val="14"/>
                <w:lang w:eastAsia="zh-CN"/>
              </w:rPr>
              <w:t>L.p.</w:t>
            </w:r>
          </w:p>
        </w:tc>
        <w:tc>
          <w:tcPr>
            <w:tcW w:w="3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50072" w14:textId="77777777" w:rsidR="00300876" w:rsidRPr="00300876" w:rsidRDefault="00300876" w:rsidP="0030087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b/>
                <w:bCs/>
                <w:kern w:val="0"/>
                <w:sz w:val="14"/>
                <w:lang w:eastAsia="zh-CN"/>
              </w:rPr>
              <w:t>Oznaczenie atrybutu budynku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EC1C6" w14:textId="77777777" w:rsidR="00300876" w:rsidRPr="00300876" w:rsidRDefault="00300876" w:rsidP="0030087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b/>
                <w:bCs/>
                <w:kern w:val="0"/>
                <w:sz w:val="14"/>
                <w:lang w:eastAsia="zh-CN"/>
              </w:rPr>
              <w:t>STAN DOTYCHCZASOWY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CA7C8" w14:textId="77777777" w:rsidR="00300876" w:rsidRPr="00300876" w:rsidRDefault="00300876" w:rsidP="00300876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b/>
                <w:bCs/>
                <w:kern w:val="0"/>
                <w:sz w:val="14"/>
                <w:lang w:eastAsia="zh-CN"/>
              </w:rPr>
              <w:t>STAN NOWY</w:t>
            </w:r>
          </w:p>
        </w:tc>
      </w:tr>
      <w:tr w:rsidR="00817438" w:rsidRPr="00300876" w14:paraId="11C68E74" w14:textId="77777777" w:rsidTr="00300876">
        <w:trPr>
          <w:trHeight w:val="384"/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9B20BD" w14:textId="77777777" w:rsidR="00817438" w:rsidRPr="00300876" w:rsidRDefault="00817438" w:rsidP="00817438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1.</w:t>
            </w:r>
          </w:p>
        </w:tc>
        <w:tc>
          <w:tcPr>
            <w:tcW w:w="3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EBAB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Identyfikator działki / działek, na których położony jest budynek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B4E65F" w14:textId="4243E32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6AFE5" w14:textId="419D1538" w:rsidR="00817438" w:rsidRPr="008B4601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FF0000"/>
                <w:kern w:val="0"/>
                <w:sz w:val="14"/>
                <w:lang w:eastAsia="zh-CN"/>
              </w:rPr>
            </w:pPr>
          </w:p>
        </w:tc>
      </w:tr>
      <w:tr w:rsidR="00817438" w:rsidRPr="00300876" w14:paraId="61B2ACB1" w14:textId="77777777" w:rsidTr="00300876">
        <w:trPr>
          <w:trHeight w:val="384"/>
          <w:jc w:val="center"/>
        </w:trPr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53BCB4" w14:textId="77777777" w:rsidR="00817438" w:rsidRPr="00300876" w:rsidRDefault="00817438" w:rsidP="00817438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2.</w:t>
            </w:r>
          </w:p>
        </w:tc>
        <w:tc>
          <w:tcPr>
            <w:tcW w:w="38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7B0095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Adres budynku(jeśli został określony)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5D24100" w14:textId="416E38E4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473FE" w14:textId="4F17080F" w:rsidR="00817438" w:rsidRPr="008B4601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FF0000"/>
                <w:kern w:val="0"/>
                <w:sz w:val="14"/>
                <w:lang w:eastAsia="zh-CN"/>
              </w:rPr>
            </w:pPr>
          </w:p>
        </w:tc>
      </w:tr>
      <w:tr w:rsidR="00817438" w:rsidRPr="00300876" w14:paraId="18FFCD60" w14:textId="77777777" w:rsidTr="00300876">
        <w:trPr>
          <w:trHeight w:val="384"/>
          <w:jc w:val="center"/>
        </w:trPr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97DED7" w14:textId="77777777" w:rsidR="00817438" w:rsidRPr="00300876" w:rsidRDefault="00817438" w:rsidP="00817438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3.</w:t>
            </w:r>
          </w:p>
        </w:tc>
        <w:tc>
          <w:tcPr>
            <w:tcW w:w="38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34C9E18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lang w:eastAsia="zh-CN"/>
              </w:rPr>
              <w:t xml:space="preserve">Identyfikator budynku </w:t>
            </w: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(jeśli został określony)</w:t>
            </w:r>
            <w:r w:rsidRPr="00300876">
              <w:rPr>
                <w:rFonts w:cs="Tahoma" w:ascii="Calibri" w:hAnsi="Calibri"/>
                <w:kern w:val="0"/>
                <w:sz w:val="16"/>
                <w:szCs w:val="16"/>
                <w:vertAlign w:val="superscript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59DD33" w14:textId="0602EF0B" w:rsidR="00817438" w:rsidRPr="00300876" w:rsidRDefault="00817438" w:rsidP="00F636C0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7EF9B" w14:textId="3C8967FB" w:rsidR="00817438" w:rsidRPr="008B4601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FF0000"/>
                <w:kern w:val="0"/>
                <w:sz w:val="14"/>
                <w:lang w:eastAsia="zh-CN"/>
              </w:rPr>
            </w:pPr>
          </w:p>
        </w:tc>
      </w:tr>
      <w:tr w:rsidR="00817438" w:rsidRPr="00300876" w14:paraId="686EF35E" w14:textId="77777777" w:rsidTr="00300876">
        <w:trPr>
          <w:trHeight w:val="384"/>
          <w:jc w:val="center"/>
        </w:trPr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769AF7" w14:textId="77777777" w:rsidR="00817438" w:rsidRPr="00300876" w:rsidRDefault="00817438" w:rsidP="00817438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4.</w:t>
            </w:r>
          </w:p>
        </w:tc>
        <w:tc>
          <w:tcPr>
            <w:tcW w:w="38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23CD52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lang w:eastAsia="zh-CN"/>
              </w:rPr>
              <w:t>Numeryczny kontur budynku</w:t>
            </w:r>
            <w:r w:rsidRPr="00300876">
              <w:rPr>
                <w:rFonts w:cs="Tahoma" w:ascii="Calibri" w:hAnsi="Calibri"/>
                <w:kern w:val="0"/>
                <w:sz w:val="16"/>
                <w:szCs w:val="16"/>
                <w:vertAlign w:val="superscript"/>
                <w:lang w:eastAsia="zh-CN"/>
              </w:rPr>
              <w:t>(2)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88A998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7CA" w14:textId="7E66EA43" w:rsidR="00817438" w:rsidRPr="008B4601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FF0000"/>
                <w:kern w:val="0"/>
                <w:sz w:val="14"/>
                <w:lang w:eastAsia="zh-CN"/>
              </w:rPr>
            </w:pPr>
          </w:p>
        </w:tc>
      </w:tr>
      <w:tr w:rsidR="00817438" w:rsidRPr="00300876" w14:paraId="4192914F" w14:textId="77777777" w:rsidTr="00300876">
        <w:trPr>
          <w:trHeight w:val="284"/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7B45D4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5.</w:t>
            </w:r>
          </w:p>
        </w:tc>
        <w:tc>
          <w:tcPr>
            <w:tcW w:w="3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327FFA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 xml:space="preserve">Rodzaj budynku według KŚT </w:t>
            </w:r>
            <w:r w:rsidRPr="00300876">
              <w:rPr>
                <w:rFonts w:cs="Tahoma" w:ascii="Calibri" w:hAnsi="Calibri"/>
                <w:kern w:val="0"/>
                <w:sz w:val="16"/>
                <w:szCs w:val="16"/>
                <w:vertAlign w:val="superscript"/>
                <w:lang w:eastAsia="zh-CN"/>
              </w:rPr>
              <w:t>(1)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6468DF" w14:textId="715F4B76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7FEB0" w14:textId="2C80CC06" w:rsidR="00817438" w:rsidRPr="008B4601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FF0000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6EDAAA9A" w14:textId="77777777" w:rsidTr="00300876">
        <w:trPr>
          <w:cantSplit/>
          <w:trHeight w:val="284"/>
          <w:jc w:val="center"/>
        </w:trPr>
        <w:tc>
          <w:tcPr>
            <w:tcW w:w="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DD68B4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6.</w:t>
            </w:r>
          </w:p>
        </w:tc>
        <w:tc>
          <w:tcPr>
            <w:tcW w:w="18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069588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 xml:space="preserve">Liczba kondygnacji 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A381EF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Nadziemnych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BC8DA9" w14:textId="7D2D9CC5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4C16" w14:textId="641FCA2F" w:rsidR="00817438" w:rsidRPr="00817438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2135562B" w14:textId="77777777" w:rsidTr="00300876">
        <w:trPr>
          <w:cantSplit/>
          <w:trHeight w:val="284"/>
          <w:jc w:val="center"/>
        </w:trPr>
        <w:tc>
          <w:tcPr>
            <w:tcW w:w="5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CFC224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8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57C402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074DE8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Podziemnych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447434" w14:textId="4A496828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CE33" w14:textId="329C5C45" w:rsidR="00817438" w:rsidRPr="00817438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452A5DC8" w14:textId="77777777" w:rsidTr="00300876">
        <w:trPr>
          <w:cantSplit/>
          <w:trHeight w:val="284"/>
          <w:jc w:val="center"/>
        </w:trPr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3768B8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7.</w:t>
            </w:r>
          </w:p>
        </w:tc>
        <w:tc>
          <w:tcPr>
            <w:tcW w:w="3852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B91E0D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Pole zabudowy m</w:t>
            </w:r>
            <w:r w:rsidRPr="00300876">
              <w:rPr>
                <w:rFonts w:cs="Tahoma" w:ascii="Calibri" w:hAnsi="Calibri"/>
                <w:kern w:val="0"/>
                <w:sz w:val="14"/>
                <w:szCs w:val="18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C2D64D" w14:textId="76CD90B9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324B" w14:textId="27322567" w:rsidR="00817438" w:rsidRPr="00817438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b/>
                <w:color w:val="EE0000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3E4EBE8D" w14:textId="77777777" w:rsidTr="00300876">
        <w:trPr>
          <w:cantSplit/>
          <w:trHeight w:val="284"/>
          <w:jc w:val="center"/>
        </w:trPr>
        <w:tc>
          <w:tcPr>
            <w:tcW w:w="54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5CA923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8.</w:t>
            </w:r>
          </w:p>
        </w:tc>
        <w:tc>
          <w:tcPr>
            <w:tcW w:w="185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D15145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Budynek stanowi odrębny od gruntu przedmiot własności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27AEB0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Oznaczenie dokumentów potwierdzających własność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6581FC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778B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201BB9DB" w14:textId="77777777" w:rsidTr="00300876">
        <w:trPr>
          <w:cantSplit/>
          <w:trHeight w:val="284"/>
          <w:jc w:val="center"/>
        </w:trPr>
        <w:tc>
          <w:tcPr>
            <w:tcW w:w="54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F103C2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85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2A0FD4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AE16A7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Numer Księgi Wieczystej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BA7C7F4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B9D3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18999CEE" w14:textId="77777777" w:rsidTr="00300876">
        <w:trPr>
          <w:cantSplit/>
          <w:trHeight w:val="284"/>
          <w:jc w:val="center"/>
        </w:trPr>
        <w:tc>
          <w:tcPr>
            <w:tcW w:w="54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2B5D71B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85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50A0AC3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4BC085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Jednostka rejestrowa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E257485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41A15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75C23974" w14:textId="77777777" w:rsidTr="00300876">
        <w:trPr>
          <w:cantSplit/>
          <w:trHeight w:val="284"/>
          <w:jc w:val="center"/>
        </w:trPr>
        <w:tc>
          <w:tcPr>
            <w:tcW w:w="54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260F55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9.</w:t>
            </w:r>
          </w:p>
        </w:tc>
        <w:tc>
          <w:tcPr>
            <w:tcW w:w="185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727048C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Łączne pole powierzchni użytkowej</w:t>
            </w: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EE65271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Lokali stanowiących odrębne nieruchomości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F57BE4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E8E33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6DB64F10" w14:textId="77777777" w:rsidTr="00300876">
        <w:trPr>
          <w:cantSplit/>
          <w:trHeight w:val="284"/>
          <w:jc w:val="center"/>
        </w:trPr>
        <w:tc>
          <w:tcPr>
            <w:tcW w:w="54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7230BF4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85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8E705F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79D975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Lokali niewyodrębnionych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A983B64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B35A9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3CE9FA97" w14:textId="77777777" w:rsidTr="00300876">
        <w:trPr>
          <w:cantSplit/>
          <w:trHeight w:val="284"/>
          <w:jc w:val="center"/>
        </w:trPr>
        <w:tc>
          <w:tcPr>
            <w:tcW w:w="54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603FB46" w14:textId="77777777" w:rsidR="00817438" w:rsidRPr="00300876" w:rsidRDefault="00817438" w:rsidP="00817438">
            <w:pPr>
              <w:suppressAutoHyphens/>
              <w:snapToGrid w:val="0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85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CB539E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left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19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53AE29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Pomieszczeń przynależnych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4D4BF6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7F9E0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  <w:tr w:rsidR="00817438" w:rsidRPr="00300876" w14:paraId="4EB49624" w14:textId="77777777" w:rsidTr="00300876">
        <w:trPr>
          <w:trHeight w:val="284"/>
          <w:jc w:val="center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3F4234" w14:textId="77777777" w:rsidR="00817438" w:rsidRPr="00300876" w:rsidRDefault="00817438" w:rsidP="00817438">
            <w:pPr>
              <w:suppressAutoHyphens/>
              <w:spacing w:line="240" w:lineRule="auto"/>
              <w:jc w:val="center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10.</w:t>
            </w:r>
          </w:p>
        </w:tc>
        <w:tc>
          <w:tcPr>
            <w:tcW w:w="3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DBAC71" w14:textId="77777777" w:rsidR="00817438" w:rsidRPr="00300876" w:rsidRDefault="00817438" w:rsidP="00817438">
            <w:pPr>
              <w:suppressAutoHyphens/>
              <w:spacing w:line="240" w:lineRule="auto"/>
              <w:jc w:val="left"/>
              <w:rPr>
                <w:rFonts w:ascii="Bahnschrift SemiBold" w:hAnsi="Bahnschrift SemiBold"/>
                <w:kern w:val="0"/>
                <w:sz w:val="24"/>
                <w:lang w:eastAsia="zh-CN"/>
              </w:rPr>
            </w:pPr>
            <w:r w:rsidRPr="00300876">
              <w:rPr>
                <w:rFonts w:cs="Tahoma" w:ascii="Calibri" w:hAnsi="Calibri"/>
                <w:kern w:val="0"/>
                <w:sz w:val="14"/>
                <w:szCs w:val="18"/>
                <w:lang w:eastAsia="zh-CN"/>
              </w:rPr>
              <w:t>Uwagi, w tym informacja o wyburzeniu budynku, przebudowie budynku lub inne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734617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4AE6E" w14:textId="77777777" w:rsidR="00817438" w:rsidRPr="00300876" w:rsidRDefault="00817438" w:rsidP="00817438">
            <w:pPr>
              <w:suppressAutoHyphens/>
              <w:snapToGrid w:val="0"/>
              <w:spacing w:line="240" w:lineRule="auto"/>
              <w:jc w:val="center"/>
              <w:rPr>
                <w:rFonts w:ascii="Bahnschrift SemiBold" w:hAnsi="Bahnschrift SemiBold" w:cs="Tahoma"/>
                <w:kern w:val="0"/>
                <w:sz w:val="14"/>
                <w:szCs w:val="18"/>
                <w:lang w:eastAsia="zh-CN"/>
              </w:rPr>
            </w:pPr>
          </w:p>
        </w:tc>
      </w:tr>
    </w:tbl>
    <w:p w14:paraId="00F0B74D" w14:textId="77777777" w:rsidR="00166F74" w:rsidRDefault="00166F74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szCs w:val="18"/>
          <w:lang w:eastAsia="zh-CN"/>
        </w:rPr>
      </w:pPr>
    </w:p>
    <w:p w14:paraId="2DB4BEBE" w14:textId="77777777" w:rsidR="00300876" w:rsidRPr="00300876" w:rsidRDefault="00300876" w:rsidP="00300876">
      <w:pPr>
        <w:suppressAutoHyphens/>
        <w:spacing w:line="240" w:lineRule="auto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300876">
        <w:rPr>
          <w:rFonts w:cs="Tahoma" w:ascii="Calibri" w:hAnsi="Calibri"/>
          <w:kern w:val="0"/>
          <w:sz w:val="12"/>
          <w:szCs w:val="18"/>
          <w:lang w:eastAsia="zh-CN"/>
        </w:rPr>
        <w:tab/>
      </w:r>
      <w:r w:rsidRPr="00300876">
        <w:rPr>
          <w:rFonts w:cs="Tahoma" w:ascii="Calibri" w:hAnsi="Calibri"/>
          <w:kern w:val="0"/>
          <w:sz w:val="12"/>
          <w:szCs w:val="18"/>
          <w:lang w:eastAsia="zh-CN"/>
        </w:rPr>
        <w:tab/>
      </w:r>
      <w:r w:rsidRPr="00300876">
        <w:rPr>
          <w:rFonts w:cs="Tahoma" w:ascii="Calibri" w:hAnsi="Calibri"/>
          <w:kern w:val="0"/>
          <w:sz w:val="12"/>
          <w:szCs w:val="18"/>
          <w:lang w:eastAsia="zh-CN"/>
        </w:rPr>
        <w:tab/>
      </w:r>
      <w:r w:rsidRPr="00300876">
        <w:rPr>
          <w:rFonts w:cs="Tahoma" w:ascii="Calibri" w:hAnsi="Calibri"/>
          <w:kern w:val="0"/>
          <w:sz w:val="12"/>
          <w:szCs w:val="18"/>
          <w:lang w:eastAsia="zh-CN"/>
        </w:rPr>
        <w:tab/>
      </w:r>
      <w:r w:rsidRPr="00300876">
        <w:rPr>
          <w:rFonts w:cs="Tahoma" w:ascii="Calibri" w:hAnsi="Calibri"/>
          <w:kern w:val="0"/>
          <w:sz w:val="12"/>
          <w:szCs w:val="18"/>
          <w:lang w:eastAsia="zh-CN"/>
        </w:rPr>
        <w:tab/>
      </w:r>
    </w:p>
    <w:p w14:paraId="7D3DE6FB" w14:textId="77777777" w:rsidR="00693AF7" w:rsidRDefault="00693AF7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cs="Tahoma"/>
          <w:kern w:val="0"/>
          <w:szCs w:val="16"/>
          <w:lang w:eastAsia="zh-CN"/>
        </w:rPr>
      </w:pPr>
    </w:p>
    <w:p w14:paraId="2D251CB8" w14:textId="77777777" w:rsidR="00693AF7" w:rsidRDefault="00693AF7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cs="Tahoma"/>
          <w:kern w:val="0"/>
          <w:szCs w:val="16"/>
          <w:lang w:eastAsia="zh-CN"/>
        </w:rPr>
      </w:pPr>
    </w:p>
    <w:p w14:paraId="32296037" w14:textId="77777777" w:rsidR="00693AF7" w:rsidRDefault="00693AF7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cs="Tahoma"/>
          <w:kern w:val="0"/>
          <w:szCs w:val="16"/>
          <w:lang w:eastAsia="zh-CN"/>
        </w:rPr>
      </w:pPr>
    </w:p>
    <w:p w14:paraId="21E6C19A" w14:textId="77777777" w:rsidR="00693AF7" w:rsidRDefault="00693AF7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cs="Tahoma"/>
          <w:kern w:val="0"/>
          <w:szCs w:val="16"/>
          <w:lang w:eastAsia="zh-CN"/>
        </w:rPr>
      </w:pPr>
    </w:p>
    <w:p w14:paraId="0CCF50D6" w14:textId="785CF9C4" w:rsidR="00A978B3" w:rsidRDefault="00300876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cs="Tahoma"/>
          <w:kern w:val="0"/>
          <w:sz w:val="16"/>
          <w:szCs w:val="16"/>
          <w:lang w:eastAsia="zh-CN"/>
        </w:rPr>
      </w:pP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 xml:space="preserve">Sporządził:        </w:t>
      </w:r>
      <w:r w:rsidR="00A30C4E"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ab/>
      </w:r>
      <w:r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>Jakub Stania</w:t>
      </w: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 xml:space="preserve">            </w:t>
      </w:r>
    </w:p>
    <w:p w14:paraId="30CE107C" w14:textId="29326166" w:rsidR="00300876" w:rsidRPr="00A978B3" w:rsidRDefault="00A30C4E" w:rsidP="00A978B3">
      <w:pPr>
        <w:suppressAutoHyphens/>
        <w:spacing w:line="240" w:lineRule="auto"/>
        <w:ind w:left="3402"/>
        <w:jc w:val="left"/>
        <w:rPr>
          <w:rFonts w:ascii="Bahnschrift SemiBold" w:hAnsi="Bahnschrift SemiBold"/>
          <w:kern w:val="0"/>
          <w:sz w:val="16"/>
          <w:szCs w:val="16"/>
          <w:lang w:eastAsia="zh-CN"/>
        </w:rPr>
      </w:pPr>
      <w:r w:rsidRPr="00A978B3">
        <w:rPr>
          <w:rFonts w:eastAsia="Tahoma" w:cs="Tahoma" w:ascii="Calibri" w:hAnsi="Calibri"/>
          <w:kern w:val="0"/>
          <w:sz w:val="12"/>
          <w:szCs w:val="16"/>
          <w:lang w:eastAsia="zh-CN"/>
        </w:rPr>
        <w:tab/>
      </w:r>
      <w:r w:rsidRPr="00A978B3">
        <w:rPr>
          <w:rFonts w:eastAsia="Tahoma" w:cs="Tahoma" w:ascii="Calibri" w:hAnsi="Calibri"/>
          <w:kern w:val="0"/>
          <w:sz w:val="12"/>
          <w:szCs w:val="16"/>
          <w:lang w:eastAsia="zh-CN"/>
        </w:rPr>
        <w:tab/>
      </w:r>
      <w:r w:rsidR="00300876" w:rsidRPr="00A978B3">
        <w:rPr>
          <w:rFonts w:cs="Tahoma" w:ascii="Calibri" w:hAnsi="Calibri"/>
          <w:kern w:val="0"/>
          <w:sz w:val="12"/>
          <w:szCs w:val="16"/>
          <w:lang w:eastAsia="zh-CN"/>
        </w:rPr>
        <w:t xml:space="preserve"> </w:t>
      </w:r>
    </w:p>
    <w:p w14:paraId="6C5B3B06" w14:textId="7A9A1291" w:rsidR="00300876" w:rsidRPr="00A978B3" w:rsidRDefault="00300876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ascii="Bahnschrift SemiBold" w:hAnsi="Bahnschrift SemiBold"/>
          <w:kern w:val="0"/>
          <w:sz w:val="16"/>
          <w:szCs w:val="16"/>
          <w:lang w:eastAsia="zh-CN"/>
        </w:rPr>
      </w:pP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>Kierownik</w:t>
      </w:r>
      <w:r w:rsidR="00A30C4E"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 xml:space="preserve"> prac geodezyjnych</w:t>
      </w: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>:</w:t>
      </w:r>
      <w:r w:rsid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ab/>
      </w:r>
      <w:r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>Jakub Stania, 23266</w:t>
      </w:r>
      <w:r w:rsidR="00A978B3"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 xml:space="preserve"> </w:t>
      </w:r>
      <w:r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>(1,2,3,4)</w:t>
      </w:r>
    </w:p>
    <w:p w14:paraId="02F452CD" w14:textId="77777777" w:rsidR="00300876" w:rsidRPr="00A978B3" w:rsidRDefault="00300876" w:rsidP="00300876">
      <w:pPr>
        <w:suppressAutoHyphens/>
        <w:spacing w:line="240" w:lineRule="auto"/>
        <w:jc w:val="left"/>
        <w:rPr>
          <w:rFonts w:ascii="Bahnschrift SemiBold" w:hAnsi="Bahnschrift SemiBold" w:cs="Tahoma"/>
          <w:kern w:val="0"/>
          <w:sz w:val="16"/>
          <w:szCs w:val="16"/>
          <w:lang w:eastAsia="zh-CN"/>
        </w:rPr>
      </w:pPr>
      <w:r w:rsidRPr="00A978B3">
        <w:rPr>
          <w:rFonts w:eastAsia="Tahoma" w:cs="Tahoma" w:ascii="Calibri" w:hAnsi="Calibri"/>
          <w:kern w:val="0"/>
          <w:sz w:val="12"/>
          <w:szCs w:val="16"/>
          <w:lang w:eastAsia="zh-CN"/>
        </w:rPr>
        <w:t xml:space="preserve">                    </w:t>
      </w:r>
      <w:r w:rsidRPr="00A978B3">
        <w:rPr>
          <w:rFonts w:eastAsia="Tahoma" w:cs="Tahoma" w:ascii="Calibri" w:hAnsi="Calibri"/>
          <w:kern w:val="0"/>
          <w:sz w:val="12"/>
          <w:szCs w:val="16"/>
          <w:lang w:eastAsia="zh-CN"/>
        </w:rPr>
        <w:tab/>
      </w:r>
      <w:r w:rsidRPr="00A978B3">
        <w:rPr>
          <w:rFonts w:eastAsia="Tahoma" w:cs="Tahoma" w:ascii="Calibri" w:hAnsi="Calibri"/>
          <w:kern w:val="0"/>
          <w:sz w:val="12"/>
          <w:szCs w:val="16"/>
          <w:lang w:eastAsia="zh-CN"/>
        </w:rPr>
        <w:tab/>
      </w:r>
    </w:p>
    <w:p w14:paraId="721936D8" w14:textId="5D8DAE01" w:rsidR="00300876" w:rsidRPr="00300876" w:rsidRDefault="00300876" w:rsidP="00A978B3">
      <w:pPr>
        <w:tabs>
          <w:tab w:val="left" w:pos="6085"/>
        </w:tabs>
        <w:suppressAutoHyphens/>
        <w:spacing w:line="240" w:lineRule="auto"/>
        <w:ind w:left="3402"/>
        <w:jc w:val="left"/>
        <w:rPr>
          <w:rFonts w:ascii="Bahnschrift SemiBold" w:hAnsi="Bahnschrift SemiBold"/>
          <w:kern w:val="0"/>
          <w:sz w:val="24"/>
          <w:lang w:eastAsia="zh-CN"/>
        </w:rPr>
      </w:pP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 xml:space="preserve">Data sporządzenia: </w:t>
      </w:r>
      <w:r w:rsidRPr="00A978B3">
        <w:rPr>
          <w:rFonts w:cs="Tahoma" w:ascii="Calibri" w:hAnsi="Calibri"/>
          <w:kern w:val="0"/>
          <w:sz w:val="20"/>
          <w:szCs w:val="16"/>
          <w:u w:val="none"/>
          <w:lang w:eastAsia="zh-CN"/>
        </w:rPr>
        <w:tab/>
      </w:r>
      <w:r w:rsidR="006C7DA0"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 xml:space="preserve">{{ </w:t>
      </w:r>
      <w:proofErr w:type="spellStart"/>
      <w:r w:rsidR="006C7DA0"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>data_zakonczenia</w:t>
      </w:r>
      <w:proofErr w:type="spellEnd"/>
      <w:r w:rsidR="006C7DA0" w:rsidRPr="00A978B3">
        <w:rPr>
          <w:rFonts w:cs="Tahoma" w:ascii="Calibri" w:hAnsi="Calibri"/>
          <w:b/>
          <w:bCs/>
          <w:kern w:val="0"/>
          <w:sz w:val="20"/>
          <w:szCs w:val="16"/>
          <w:u w:val="none"/>
          <w:lang w:eastAsia="zh-CN"/>
        </w:rPr>
        <w:t xml:space="preserve"> }}</w:t>
      </w:r>
      <w:r w:rsidRPr="00300876">
        <w:rPr>
          <w:rFonts w:cs="Tahoma" w:ascii="Calibri" w:hAnsi="Calibri"/>
          <w:kern w:val="0"/>
          <w:sz w:val="20"/>
          <w:u w:val="none"/>
          <w:lang w:eastAsia="zh-CN"/>
        </w:rPr>
        <w:tab/>
      </w:r>
    </w:p>
    <w:p w14:paraId="4C59FB66" w14:textId="77777777" w:rsidR="00B245ED" w:rsidRPr="00300876" w:rsidRDefault="00B245ED" w:rsidP="00300876">
      <w:pPr>
        <w:rPr>
          <w:rFonts w:ascii="Bahnschrift SemiBold" w:hAnsi="Bahnschrift SemiBold"/>
        </w:rPr>
      </w:pPr>
    </w:p>
    <w:sectPr w:rsidR="00B245ED" w:rsidRPr="00300876" w:rsidSect="003008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383" w:right="1418" w:bottom="1418" w:left="1418" w:header="425" w:footer="223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5AA7E" w14:textId="77777777" w:rsidR="00260507" w:rsidRDefault="00260507">
      <w:r>
        <w:separator/>
      </w:r>
    </w:p>
  </w:endnote>
  <w:endnote w:type="continuationSeparator" w:id="0">
    <w:p w14:paraId="32430B56" w14:textId="77777777" w:rsidR="00260507" w:rsidRDefault="0026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pertino">
    <w:altName w:val="Arial Unicode MS"/>
    <w:charset w:val="8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B4FDE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ul. Rybnicka 16A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NIP 638 184 63 45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procadgeodezja@gmail.com</w:t>
    </w:r>
  </w:p>
  <w:p w14:paraId="3643DE60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rFonts w:ascii="Calibri" w:hAnsi="Calibri"/>
        <w:b w:val="0"/>
        <w:bCs/>
        <w:color w:val="6B6B6B"/>
        <w:sz w:val="16"/>
        <w:szCs w:val="16"/>
      </w:rPr>
      <w:t>43-200 Pszczyna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</w:r>
    <w:r w:rsidR="005952D7">
      <w:rPr>
        <w:rFonts w:ascii="Calibri" w:hAnsi="Calibri"/>
        <w:b w:val="0"/>
        <w:bCs/>
        <w:color w:val="6B6B6B"/>
        <w:sz w:val="16"/>
        <w:szCs w:val="16"/>
      </w:rPr>
      <w:t>tel. 605 480 233</w:t>
    </w:r>
    <w:r w:rsidRPr="00C075E9">
      <w:rPr>
        <w:rFonts w:ascii="Calibri" w:hAnsi="Calibri"/>
        <w:b w:val="0"/>
        <w:bCs/>
        <w:color w:val="6B6B6B"/>
        <w:sz w:val="16"/>
        <w:szCs w:val="16"/>
      </w:rPr>
      <w:tab/>
      <w:t>www.procadgeodezja.pl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AF20" w14:textId="77777777" w:rsidR="00260507" w:rsidRDefault="00260507">
      <w:r>
        <w:separator/>
      </w:r>
    </w:p>
  </w:footnote>
  <w:footnote w:type="continuationSeparator" w:id="0">
    <w:p w14:paraId="49C1F895" w14:textId="77777777" w:rsidR="00260507" w:rsidRDefault="00260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C838" w14:textId="77777777" w:rsidR="00873B75" w:rsidRDefault="00873B75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2E93" w14:textId="77777777" w:rsidR="002548E7" w:rsidRPr="00135853" w:rsidRDefault="002548E7" w:rsidP="00135853">
    <w:pPr>
      <w:pStyle w:val="Nagwek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F55C7" w14:textId="77777777" w:rsidR="00553C0C" w:rsidRDefault="00553C0C" w:rsidP="0030597D">
    <w:pPr>
      <w:pStyle w:val="Nagwek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EBC"/>
    <w:multiLevelType w:val="multilevel"/>
    <w:tmpl w:val="F2BCA846"/>
    <w:lvl w:ilvl="0">
      <w:start w:val="1"/>
      <w:numFmt w:val="upperRoman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."/>
      <w:lvlJc w:val="left"/>
      <w:pPr>
        <w:tabs>
          <w:tab w:val="num" w:pos="1647"/>
        </w:tabs>
        <w:ind w:left="1134" w:hanging="567"/>
      </w:pPr>
    </w:lvl>
    <w:lvl w:ilvl="3">
      <w:start w:val="1"/>
      <w:numFmt w:val="decimal"/>
      <w:lvlText w:val="%2.%3.%4."/>
      <w:lvlJc w:val="left"/>
      <w:pPr>
        <w:tabs>
          <w:tab w:val="num" w:pos="2291"/>
        </w:tabs>
        <w:ind w:left="1701" w:hanging="850"/>
      </w:pPr>
    </w:lvl>
    <w:lvl w:ilvl="4">
      <w:start w:val="1"/>
      <w:numFmt w:val="decimal"/>
      <w:lvlText w:val="%2.%5.%4.%3."/>
      <w:lvlJc w:val="left"/>
      <w:pPr>
        <w:tabs>
          <w:tab w:val="num" w:pos="2934"/>
        </w:tabs>
        <w:ind w:left="2126" w:hanging="992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5E35979"/>
    <w:multiLevelType w:val="hybridMultilevel"/>
    <w:tmpl w:val="E46246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D53B4A"/>
    <w:multiLevelType w:val="hybridMultilevel"/>
    <w:tmpl w:val="90E87B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516B2"/>
    <w:multiLevelType w:val="hybridMultilevel"/>
    <w:tmpl w:val="FFE6E9A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9B00A03"/>
    <w:multiLevelType w:val="hybridMultilevel"/>
    <w:tmpl w:val="D9C4D5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87E06"/>
    <w:multiLevelType w:val="hybridMultilevel"/>
    <w:tmpl w:val="6FA476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79B5"/>
    <w:multiLevelType w:val="hybridMultilevel"/>
    <w:tmpl w:val="A83A3D90"/>
    <w:lvl w:ilvl="0" w:tplc="2F287BD8">
      <w:start w:val="1"/>
      <w:numFmt w:val="decimal"/>
      <w:lvlText w:val="%1."/>
      <w:lvlJc w:val="left"/>
      <w:pPr>
        <w:ind w:left="1080" w:hanging="360"/>
      </w:pPr>
      <w:rPr>
        <w:rFonts w:eastAsia="Cupertino" w:hint="default"/>
        <w:b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A36EC3"/>
    <w:multiLevelType w:val="hybridMultilevel"/>
    <w:tmpl w:val="93F0E0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 w:tplc="CF0480B6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50246"/>
    <w:multiLevelType w:val="multilevel"/>
    <w:tmpl w:val="338E3DB0"/>
    <w:lvl w:ilvl="0">
      <w:start w:val="1"/>
      <w:numFmt w:val="none"/>
      <w:pStyle w:val="Nagwek1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agwek2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Nagwek3"/>
      <w:lvlText w:val="%2.%3."/>
      <w:lvlJc w:val="left"/>
      <w:pPr>
        <w:tabs>
          <w:tab w:val="num" w:pos="1647"/>
        </w:tabs>
        <w:ind w:left="1134" w:hanging="567"/>
      </w:pPr>
      <w:rPr>
        <w:rFonts w:hint="default"/>
      </w:rPr>
    </w:lvl>
    <w:lvl w:ilvl="3">
      <w:start w:val="1"/>
      <w:numFmt w:val="decimal"/>
      <w:pStyle w:val="Nagwek4"/>
      <w:lvlText w:val="%2.%3.%4."/>
      <w:lvlJc w:val="left"/>
      <w:pPr>
        <w:tabs>
          <w:tab w:val="num" w:pos="2291"/>
        </w:tabs>
        <w:ind w:left="1701" w:hanging="850"/>
      </w:pPr>
      <w:rPr>
        <w:rFonts w:hint="default"/>
      </w:rPr>
    </w:lvl>
    <w:lvl w:ilvl="4">
      <w:start w:val="1"/>
      <w:numFmt w:val="decimal"/>
      <w:pStyle w:val="Nagwek5"/>
      <w:lvlText w:val="%2.%3.%4.%5"/>
      <w:lvlJc w:val="left"/>
      <w:pPr>
        <w:tabs>
          <w:tab w:val="num" w:pos="2934"/>
        </w:tabs>
        <w:ind w:left="2126" w:hanging="992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pStyle w:val="Nagwek7"/>
      <w:lvlText w:val="%2.%3.%4.%5.%6.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CAB0CD8"/>
    <w:multiLevelType w:val="hybridMultilevel"/>
    <w:tmpl w:val="C888C3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642993">
    <w:abstractNumId w:val="0"/>
  </w:num>
  <w:num w:numId="2" w16cid:durableId="621543917">
    <w:abstractNumId w:val="0"/>
  </w:num>
  <w:num w:numId="3" w16cid:durableId="424422779">
    <w:abstractNumId w:val="0"/>
  </w:num>
  <w:num w:numId="4" w16cid:durableId="119804972">
    <w:abstractNumId w:val="0"/>
  </w:num>
  <w:num w:numId="5" w16cid:durableId="2112625478">
    <w:abstractNumId w:val="0"/>
  </w:num>
  <w:num w:numId="6" w16cid:durableId="294338055">
    <w:abstractNumId w:val="0"/>
  </w:num>
  <w:num w:numId="7" w16cid:durableId="1465660253">
    <w:abstractNumId w:val="0"/>
  </w:num>
  <w:num w:numId="8" w16cid:durableId="1062605794">
    <w:abstractNumId w:val="0"/>
  </w:num>
  <w:num w:numId="9" w16cid:durableId="72776620">
    <w:abstractNumId w:val="0"/>
  </w:num>
  <w:num w:numId="10" w16cid:durableId="950670786">
    <w:abstractNumId w:val="0"/>
  </w:num>
  <w:num w:numId="11" w16cid:durableId="2038769509">
    <w:abstractNumId w:val="0"/>
  </w:num>
  <w:num w:numId="12" w16cid:durableId="309672772">
    <w:abstractNumId w:val="0"/>
  </w:num>
  <w:num w:numId="13" w16cid:durableId="1849320891">
    <w:abstractNumId w:val="0"/>
  </w:num>
  <w:num w:numId="14" w16cid:durableId="238635359">
    <w:abstractNumId w:val="0"/>
  </w:num>
  <w:num w:numId="15" w16cid:durableId="1779862">
    <w:abstractNumId w:val="0"/>
  </w:num>
  <w:num w:numId="16" w16cid:durableId="1109394738">
    <w:abstractNumId w:val="0"/>
  </w:num>
  <w:num w:numId="17" w16cid:durableId="1833334110">
    <w:abstractNumId w:val="0"/>
  </w:num>
  <w:num w:numId="18" w16cid:durableId="2035381575">
    <w:abstractNumId w:val="0"/>
  </w:num>
  <w:num w:numId="19" w16cid:durableId="6058169">
    <w:abstractNumId w:val="0"/>
  </w:num>
  <w:num w:numId="20" w16cid:durableId="729964659">
    <w:abstractNumId w:val="0"/>
  </w:num>
  <w:num w:numId="21" w16cid:durableId="1917780375">
    <w:abstractNumId w:val="0"/>
  </w:num>
  <w:num w:numId="22" w16cid:durableId="774860024">
    <w:abstractNumId w:val="0"/>
  </w:num>
  <w:num w:numId="23" w16cid:durableId="893463242">
    <w:abstractNumId w:val="0"/>
  </w:num>
  <w:num w:numId="24" w16cid:durableId="1303458663">
    <w:abstractNumId w:val="0"/>
  </w:num>
  <w:num w:numId="25" w16cid:durableId="1057975702">
    <w:abstractNumId w:val="8"/>
  </w:num>
  <w:num w:numId="26" w16cid:durableId="7608799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926171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69495801">
    <w:abstractNumId w:val="1"/>
  </w:num>
  <w:num w:numId="29" w16cid:durableId="1618948704">
    <w:abstractNumId w:val="6"/>
  </w:num>
  <w:num w:numId="30" w16cid:durableId="1215044999">
    <w:abstractNumId w:val="4"/>
  </w:num>
  <w:num w:numId="31" w16cid:durableId="2069838153">
    <w:abstractNumId w:val="5"/>
  </w:num>
  <w:num w:numId="32" w16cid:durableId="1872062098">
    <w:abstractNumId w:val="2"/>
  </w:num>
  <w:num w:numId="33" w16cid:durableId="1213036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1D"/>
    <w:rsid w:val="0000031F"/>
    <w:rsid w:val="0000339C"/>
    <w:rsid w:val="00004F09"/>
    <w:rsid w:val="00005669"/>
    <w:rsid w:val="00007AFF"/>
    <w:rsid w:val="00014E20"/>
    <w:rsid w:val="00024109"/>
    <w:rsid w:val="0003131B"/>
    <w:rsid w:val="0003659B"/>
    <w:rsid w:val="00037C23"/>
    <w:rsid w:val="00037C3F"/>
    <w:rsid w:val="000423D8"/>
    <w:rsid w:val="0004764A"/>
    <w:rsid w:val="00047F32"/>
    <w:rsid w:val="00053200"/>
    <w:rsid w:val="00053BDF"/>
    <w:rsid w:val="00053FA2"/>
    <w:rsid w:val="00055DA0"/>
    <w:rsid w:val="00060E6E"/>
    <w:rsid w:val="00062BAA"/>
    <w:rsid w:val="000714F9"/>
    <w:rsid w:val="00075CFC"/>
    <w:rsid w:val="00087014"/>
    <w:rsid w:val="00095473"/>
    <w:rsid w:val="000A7977"/>
    <w:rsid w:val="000B1007"/>
    <w:rsid w:val="000B266C"/>
    <w:rsid w:val="000B3F94"/>
    <w:rsid w:val="000C1538"/>
    <w:rsid w:val="000C4E4D"/>
    <w:rsid w:val="000C6B78"/>
    <w:rsid w:val="000D07C8"/>
    <w:rsid w:val="000D2B48"/>
    <w:rsid w:val="000D4B3C"/>
    <w:rsid w:val="000D6218"/>
    <w:rsid w:val="000D741F"/>
    <w:rsid w:val="000E09BF"/>
    <w:rsid w:val="000E4DDE"/>
    <w:rsid w:val="000F2F3F"/>
    <w:rsid w:val="000F5755"/>
    <w:rsid w:val="00100358"/>
    <w:rsid w:val="0010312C"/>
    <w:rsid w:val="00106614"/>
    <w:rsid w:val="0010667E"/>
    <w:rsid w:val="001103F9"/>
    <w:rsid w:val="00111C76"/>
    <w:rsid w:val="00114144"/>
    <w:rsid w:val="00114506"/>
    <w:rsid w:val="00115A10"/>
    <w:rsid w:val="00135853"/>
    <w:rsid w:val="00141CEA"/>
    <w:rsid w:val="00144852"/>
    <w:rsid w:val="00157BE8"/>
    <w:rsid w:val="001620CB"/>
    <w:rsid w:val="001629D9"/>
    <w:rsid w:val="001644B4"/>
    <w:rsid w:val="001655F0"/>
    <w:rsid w:val="00166F74"/>
    <w:rsid w:val="00177E04"/>
    <w:rsid w:val="0018309A"/>
    <w:rsid w:val="00184AC5"/>
    <w:rsid w:val="00185A74"/>
    <w:rsid w:val="00190218"/>
    <w:rsid w:val="00192723"/>
    <w:rsid w:val="001A71E5"/>
    <w:rsid w:val="001B2619"/>
    <w:rsid w:val="001B3EF0"/>
    <w:rsid w:val="001B40DA"/>
    <w:rsid w:val="001B4BB9"/>
    <w:rsid w:val="001B78E1"/>
    <w:rsid w:val="001C28C1"/>
    <w:rsid w:val="001C6B05"/>
    <w:rsid w:val="001D51FE"/>
    <w:rsid w:val="001D6C80"/>
    <w:rsid w:val="001E01BD"/>
    <w:rsid w:val="001E4D56"/>
    <w:rsid w:val="001E6BD3"/>
    <w:rsid w:val="001E795C"/>
    <w:rsid w:val="001F0ED7"/>
    <w:rsid w:val="001F5CD7"/>
    <w:rsid w:val="001F60CD"/>
    <w:rsid w:val="002062BB"/>
    <w:rsid w:val="002152BD"/>
    <w:rsid w:val="0021750B"/>
    <w:rsid w:val="00217A08"/>
    <w:rsid w:val="00223C3E"/>
    <w:rsid w:val="0022580E"/>
    <w:rsid w:val="002310F2"/>
    <w:rsid w:val="0023150A"/>
    <w:rsid w:val="0023590E"/>
    <w:rsid w:val="00237C5B"/>
    <w:rsid w:val="002414C8"/>
    <w:rsid w:val="00244FFF"/>
    <w:rsid w:val="0025475C"/>
    <w:rsid w:val="002548E7"/>
    <w:rsid w:val="00254B2A"/>
    <w:rsid w:val="00257648"/>
    <w:rsid w:val="00260507"/>
    <w:rsid w:val="002628DF"/>
    <w:rsid w:val="00263D00"/>
    <w:rsid w:val="00273A56"/>
    <w:rsid w:val="00273CE9"/>
    <w:rsid w:val="00275B1D"/>
    <w:rsid w:val="00286BC3"/>
    <w:rsid w:val="00293F35"/>
    <w:rsid w:val="002A0119"/>
    <w:rsid w:val="002B5462"/>
    <w:rsid w:val="002C6C38"/>
    <w:rsid w:val="002D3366"/>
    <w:rsid w:val="002D38C5"/>
    <w:rsid w:val="002E145C"/>
    <w:rsid w:val="002E256D"/>
    <w:rsid w:val="002E35CC"/>
    <w:rsid w:val="002E5B62"/>
    <w:rsid w:val="002E60D6"/>
    <w:rsid w:val="002E6D01"/>
    <w:rsid w:val="002E6FFC"/>
    <w:rsid w:val="002E74CB"/>
    <w:rsid w:val="002F2111"/>
    <w:rsid w:val="002F3C33"/>
    <w:rsid w:val="00300499"/>
    <w:rsid w:val="00300876"/>
    <w:rsid w:val="00304EF4"/>
    <w:rsid w:val="0030597D"/>
    <w:rsid w:val="00332B73"/>
    <w:rsid w:val="0033672C"/>
    <w:rsid w:val="00340A26"/>
    <w:rsid w:val="00343386"/>
    <w:rsid w:val="003536DD"/>
    <w:rsid w:val="00367282"/>
    <w:rsid w:val="00367433"/>
    <w:rsid w:val="00367DB4"/>
    <w:rsid w:val="00371282"/>
    <w:rsid w:val="00376806"/>
    <w:rsid w:val="00376A88"/>
    <w:rsid w:val="00377450"/>
    <w:rsid w:val="00380014"/>
    <w:rsid w:val="0039123F"/>
    <w:rsid w:val="00393B4D"/>
    <w:rsid w:val="0039585B"/>
    <w:rsid w:val="003A21B0"/>
    <w:rsid w:val="003B08D9"/>
    <w:rsid w:val="003B164F"/>
    <w:rsid w:val="003B2BCC"/>
    <w:rsid w:val="003B4BA0"/>
    <w:rsid w:val="003C1022"/>
    <w:rsid w:val="003C17BC"/>
    <w:rsid w:val="003C24BD"/>
    <w:rsid w:val="003D1BF8"/>
    <w:rsid w:val="003D2CA9"/>
    <w:rsid w:val="003D30C9"/>
    <w:rsid w:val="003D603C"/>
    <w:rsid w:val="003E3C62"/>
    <w:rsid w:val="003E4855"/>
    <w:rsid w:val="003E7E68"/>
    <w:rsid w:val="003F2402"/>
    <w:rsid w:val="00402E07"/>
    <w:rsid w:val="0040653B"/>
    <w:rsid w:val="0041221F"/>
    <w:rsid w:val="00424DC0"/>
    <w:rsid w:val="00426403"/>
    <w:rsid w:val="004358F1"/>
    <w:rsid w:val="00440E3E"/>
    <w:rsid w:val="004418C0"/>
    <w:rsid w:val="00451B45"/>
    <w:rsid w:val="00453189"/>
    <w:rsid w:val="00462409"/>
    <w:rsid w:val="00474097"/>
    <w:rsid w:val="00476143"/>
    <w:rsid w:val="00480864"/>
    <w:rsid w:val="004911F0"/>
    <w:rsid w:val="004A0113"/>
    <w:rsid w:val="004A40DC"/>
    <w:rsid w:val="004A7EA8"/>
    <w:rsid w:val="004B235E"/>
    <w:rsid w:val="004B27B1"/>
    <w:rsid w:val="004B4FD7"/>
    <w:rsid w:val="004B70F5"/>
    <w:rsid w:val="004D01C8"/>
    <w:rsid w:val="004D2D2C"/>
    <w:rsid w:val="004D3CFA"/>
    <w:rsid w:val="004D5020"/>
    <w:rsid w:val="004E139B"/>
    <w:rsid w:val="004E54F5"/>
    <w:rsid w:val="004F67E0"/>
    <w:rsid w:val="00501224"/>
    <w:rsid w:val="00503A1C"/>
    <w:rsid w:val="00504C7C"/>
    <w:rsid w:val="00512C40"/>
    <w:rsid w:val="00534225"/>
    <w:rsid w:val="005423AF"/>
    <w:rsid w:val="00543A44"/>
    <w:rsid w:val="00550539"/>
    <w:rsid w:val="00553C0C"/>
    <w:rsid w:val="00562358"/>
    <w:rsid w:val="00570D16"/>
    <w:rsid w:val="00571F22"/>
    <w:rsid w:val="00577DDA"/>
    <w:rsid w:val="00581F83"/>
    <w:rsid w:val="00586E81"/>
    <w:rsid w:val="00587701"/>
    <w:rsid w:val="00587C71"/>
    <w:rsid w:val="00594DA8"/>
    <w:rsid w:val="005952D7"/>
    <w:rsid w:val="005A064A"/>
    <w:rsid w:val="005A3E3C"/>
    <w:rsid w:val="005A4389"/>
    <w:rsid w:val="005B0CB4"/>
    <w:rsid w:val="005B1847"/>
    <w:rsid w:val="005B406C"/>
    <w:rsid w:val="005B4173"/>
    <w:rsid w:val="005B79F2"/>
    <w:rsid w:val="005C0545"/>
    <w:rsid w:val="005C071B"/>
    <w:rsid w:val="005C07C0"/>
    <w:rsid w:val="005C220D"/>
    <w:rsid w:val="005C4129"/>
    <w:rsid w:val="005D2766"/>
    <w:rsid w:val="005D37E7"/>
    <w:rsid w:val="005D5D52"/>
    <w:rsid w:val="005E033C"/>
    <w:rsid w:val="005F13FA"/>
    <w:rsid w:val="005F2385"/>
    <w:rsid w:val="005F30B1"/>
    <w:rsid w:val="005F3DA7"/>
    <w:rsid w:val="0060056E"/>
    <w:rsid w:val="0060070D"/>
    <w:rsid w:val="00600CD6"/>
    <w:rsid w:val="00601500"/>
    <w:rsid w:val="0061092D"/>
    <w:rsid w:val="00614434"/>
    <w:rsid w:val="00625A83"/>
    <w:rsid w:val="00626484"/>
    <w:rsid w:val="00632589"/>
    <w:rsid w:val="006353A0"/>
    <w:rsid w:val="00635435"/>
    <w:rsid w:val="00646769"/>
    <w:rsid w:val="00652705"/>
    <w:rsid w:val="00653BAC"/>
    <w:rsid w:val="00655630"/>
    <w:rsid w:val="00655914"/>
    <w:rsid w:val="00656C6C"/>
    <w:rsid w:val="00662800"/>
    <w:rsid w:val="00665244"/>
    <w:rsid w:val="00665AE0"/>
    <w:rsid w:val="00666E43"/>
    <w:rsid w:val="00673425"/>
    <w:rsid w:val="00674E52"/>
    <w:rsid w:val="00674F0D"/>
    <w:rsid w:val="00675AA7"/>
    <w:rsid w:val="00676617"/>
    <w:rsid w:val="006777E0"/>
    <w:rsid w:val="00693AF7"/>
    <w:rsid w:val="006A0A09"/>
    <w:rsid w:val="006A6D1D"/>
    <w:rsid w:val="006B2E3A"/>
    <w:rsid w:val="006B5742"/>
    <w:rsid w:val="006C2265"/>
    <w:rsid w:val="006C7DA0"/>
    <w:rsid w:val="006E1D60"/>
    <w:rsid w:val="006F1FD2"/>
    <w:rsid w:val="006F3C05"/>
    <w:rsid w:val="006F67EB"/>
    <w:rsid w:val="007017B9"/>
    <w:rsid w:val="007070DB"/>
    <w:rsid w:val="007070E4"/>
    <w:rsid w:val="00711524"/>
    <w:rsid w:val="0071755F"/>
    <w:rsid w:val="00724606"/>
    <w:rsid w:val="007374F8"/>
    <w:rsid w:val="007434DF"/>
    <w:rsid w:val="0074762B"/>
    <w:rsid w:val="00752A2A"/>
    <w:rsid w:val="0076417F"/>
    <w:rsid w:val="007711AC"/>
    <w:rsid w:val="00773D1E"/>
    <w:rsid w:val="00774290"/>
    <w:rsid w:val="007901A1"/>
    <w:rsid w:val="00790803"/>
    <w:rsid w:val="00794D6E"/>
    <w:rsid w:val="007A159C"/>
    <w:rsid w:val="007A4E58"/>
    <w:rsid w:val="007A6718"/>
    <w:rsid w:val="007B0822"/>
    <w:rsid w:val="007B534B"/>
    <w:rsid w:val="007C3108"/>
    <w:rsid w:val="007C3D3D"/>
    <w:rsid w:val="007D2A94"/>
    <w:rsid w:val="007D7548"/>
    <w:rsid w:val="007E0C8B"/>
    <w:rsid w:val="007E19FE"/>
    <w:rsid w:val="007E5FF6"/>
    <w:rsid w:val="007E7DE9"/>
    <w:rsid w:val="007F04EC"/>
    <w:rsid w:val="007F0941"/>
    <w:rsid w:val="007F3938"/>
    <w:rsid w:val="007F3E5A"/>
    <w:rsid w:val="007F53C9"/>
    <w:rsid w:val="00800814"/>
    <w:rsid w:val="0081537D"/>
    <w:rsid w:val="00817438"/>
    <w:rsid w:val="00820447"/>
    <w:rsid w:val="00823A55"/>
    <w:rsid w:val="00824A20"/>
    <w:rsid w:val="00825D6E"/>
    <w:rsid w:val="00826631"/>
    <w:rsid w:val="008451C3"/>
    <w:rsid w:val="008460D9"/>
    <w:rsid w:val="00847C77"/>
    <w:rsid w:val="00852CF5"/>
    <w:rsid w:val="00856556"/>
    <w:rsid w:val="00856725"/>
    <w:rsid w:val="0085679B"/>
    <w:rsid w:val="0086507A"/>
    <w:rsid w:val="00866DA6"/>
    <w:rsid w:val="00873B75"/>
    <w:rsid w:val="00875F8C"/>
    <w:rsid w:val="00881DD2"/>
    <w:rsid w:val="00882E95"/>
    <w:rsid w:val="0089328D"/>
    <w:rsid w:val="00896720"/>
    <w:rsid w:val="008A04A5"/>
    <w:rsid w:val="008A3966"/>
    <w:rsid w:val="008A4CFA"/>
    <w:rsid w:val="008B4379"/>
    <w:rsid w:val="008B4601"/>
    <w:rsid w:val="008B56EF"/>
    <w:rsid w:val="008B6D1D"/>
    <w:rsid w:val="008C12D0"/>
    <w:rsid w:val="008C75CB"/>
    <w:rsid w:val="008D115E"/>
    <w:rsid w:val="008E1E9B"/>
    <w:rsid w:val="008E4A65"/>
    <w:rsid w:val="009007BD"/>
    <w:rsid w:val="00904674"/>
    <w:rsid w:val="0090694C"/>
    <w:rsid w:val="00911F99"/>
    <w:rsid w:val="00925538"/>
    <w:rsid w:val="00930B39"/>
    <w:rsid w:val="00932774"/>
    <w:rsid w:val="009331DA"/>
    <w:rsid w:val="00937561"/>
    <w:rsid w:val="0094393E"/>
    <w:rsid w:val="00951537"/>
    <w:rsid w:val="00955834"/>
    <w:rsid w:val="00963AB7"/>
    <w:rsid w:val="00966D3C"/>
    <w:rsid w:val="00970932"/>
    <w:rsid w:val="00985A0E"/>
    <w:rsid w:val="00990233"/>
    <w:rsid w:val="00996B0F"/>
    <w:rsid w:val="00996CB0"/>
    <w:rsid w:val="009A2E2A"/>
    <w:rsid w:val="009A4F26"/>
    <w:rsid w:val="009A59A2"/>
    <w:rsid w:val="009B39FA"/>
    <w:rsid w:val="009B4F2B"/>
    <w:rsid w:val="009C434B"/>
    <w:rsid w:val="009D6918"/>
    <w:rsid w:val="009E1DF5"/>
    <w:rsid w:val="009E29C8"/>
    <w:rsid w:val="009F1983"/>
    <w:rsid w:val="009F52D5"/>
    <w:rsid w:val="009F5D40"/>
    <w:rsid w:val="00A005E9"/>
    <w:rsid w:val="00A026FD"/>
    <w:rsid w:val="00A04D89"/>
    <w:rsid w:val="00A14C0F"/>
    <w:rsid w:val="00A22CF3"/>
    <w:rsid w:val="00A25885"/>
    <w:rsid w:val="00A30C4E"/>
    <w:rsid w:val="00A417D8"/>
    <w:rsid w:val="00A436B0"/>
    <w:rsid w:val="00A44722"/>
    <w:rsid w:val="00A476B4"/>
    <w:rsid w:val="00A56BF4"/>
    <w:rsid w:val="00A62B2B"/>
    <w:rsid w:val="00A643F1"/>
    <w:rsid w:val="00A6517E"/>
    <w:rsid w:val="00A764F2"/>
    <w:rsid w:val="00A87F18"/>
    <w:rsid w:val="00A94977"/>
    <w:rsid w:val="00A95004"/>
    <w:rsid w:val="00A978B3"/>
    <w:rsid w:val="00A97BC6"/>
    <w:rsid w:val="00AA239A"/>
    <w:rsid w:val="00AA2CDF"/>
    <w:rsid w:val="00AA40E2"/>
    <w:rsid w:val="00AB2F14"/>
    <w:rsid w:val="00AB3575"/>
    <w:rsid w:val="00AB6697"/>
    <w:rsid w:val="00AC226B"/>
    <w:rsid w:val="00AC6457"/>
    <w:rsid w:val="00AC6B17"/>
    <w:rsid w:val="00AD03C3"/>
    <w:rsid w:val="00AD4862"/>
    <w:rsid w:val="00AD6A29"/>
    <w:rsid w:val="00AD6E1D"/>
    <w:rsid w:val="00AD791C"/>
    <w:rsid w:val="00AE2EB4"/>
    <w:rsid w:val="00AE49BE"/>
    <w:rsid w:val="00AE519C"/>
    <w:rsid w:val="00AF4A62"/>
    <w:rsid w:val="00B0594B"/>
    <w:rsid w:val="00B14225"/>
    <w:rsid w:val="00B23149"/>
    <w:rsid w:val="00B23650"/>
    <w:rsid w:val="00B24150"/>
    <w:rsid w:val="00B245ED"/>
    <w:rsid w:val="00B25710"/>
    <w:rsid w:val="00B36D0B"/>
    <w:rsid w:val="00B45775"/>
    <w:rsid w:val="00B50541"/>
    <w:rsid w:val="00B52EA2"/>
    <w:rsid w:val="00B5649B"/>
    <w:rsid w:val="00B62A92"/>
    <w:rsid w:val="00B63D39"/>
    <w:rsid w:val="00B64CF2"/>
    <w:rsid w:val="00B70FE1"/>
    <w:rsid w:val="00B71435"/>
    <w:rsid w:val="00B733C0"/>
    <w:rsid w:val="00B7429C"/>
    <w:rsid w:val="00B8376B"/>
    <w:rsid w:val="00B90C10"/>
    <w:rsid w:val="00BA4F51"/>
    <w:rsid w:val="00BA50A5"/>
    <w:rsid w:val="00BB0BB2"/>
    <w:rsid w:val="00BB213D"/>
    <w:rsid w:val="00BB24FC"/>
    <w:rsid w:val="00BB5027"/>
    <w:rsid w:val="00BB7E56"/>
    <w:rsid w:val="00BC3821"/>
    <w:rsid w:val="00BC65C4"/>
    <w:rsid w:val="00BD09B1"/>
    <w:rsid w:val="00BD5B97"/>
    <w:rsid w:val="00BD5F8D"/>
    <w:rsid w:val="00BD7794"/>
    <w:rsid w:val="00BD7C48"/>
    <w:rsid w:val="00BE1057"/>
    <w:rsid w:val="00BE5CF8"/>
    <w:rsid w:val="00BE7C8C"/>
    <w:rsid w:val="00BF3259"/>
    <w:rsid w:val="00BF56B3"/>
    <w:rsid w:val="00BF67D4"/>
    <w:rsid w:val="00C070F1"/>
    <w:rsid w:val="00C075E9"/>
    <w:rsid w:val="00C07C11"/>
    <w:rsid w:val="00C16369"/>
    <w:rsid w:val="00C16EF5"/>
    <w:rsid w:val="00C21EA2"/>
    <w:rsid w:val="00C272C3"/>
    <w:rsid w:val="00C30F59"/>
    <w:rsid w:val="00C42F6F"/>
    <w:rsid w:val="00C4428A"/>
    <w:rsid w:val="00C45D8C"/>
    <w:rsid w:val="00C52125"/>
    <w:rsid w:val="00C6338F"/>
    <w:rsid w:val="00C70142"/>
    <w:rsid w:val="00C704DA"/>
    <w:rsid w:val="00C72B63"/>
    <w:rsid w:val="00C77D9F"/>
    <w:rsid w:val="00C813D1"/>
    <w:rsid w:val="00C832C9"/>
    <w:rsid w:val="00C8347D"/>
    <w:rsid w:val="00C86417"/>
    <w:rsid w:val="00C86FB5"/>
    <w:rsid w:val="00C9132A"/>
    <w:rsid w:val="00C92235"/>
    <w:rsid w:val="00C92683"/>
    <w:rsid w:val="00CB1530"/>
    <w:rsid w:val="00CB1EA6"/>
    <w:rsid w:val="00CD49E0"/>
    <w:rsid w:val="00CD4BB7"/>
    <w:rsid w:val="00CE14D9"/>
    <w:rsid w:val="00CE18D7"/>
    <w:rsid w:val="00CE2105"/>
    <w:rsid w:val="00CE2BB5"/>
    <w:rsid w:val="00CE3F84"/>
    <w:rsid w:val="00CE44F1"/>
    <w:rsid w:val="00CF5AAF"/>
    <w:rsid w:val="00D004A3"/>
    <w:rsid w:val="00D0144A"/>
    <w:rsid w:val="00D02EED"/>
    <w:rsid w:val="00D11E4F"/>
    <w:rsid w:val="00D30709"/>
    <w:rsid w:val="00D30D77"/>
    <w:rsid w:val="00D31A18"/>
    <w:rsid w:val="00D35485"/>
    <w:rsid w:val="00D35EC0"/>
    <w:rsid w:val="00D42FCC"/>
    <w:rsid w:val="00D4317F"/>
    <w:rsid w:val="00D5120B"/>
    <w:rsid w:val="00D5248E"/>
    <w:rsid w:val="00D7329B"/>
    <w:rsid w:val="00D7751F"/>
    <w:rsid w:val="00D81674"/>
    <w:rsid w:val="00D96060"/>
    <w:rsid w:val="00DA0F55"/>
    <w:rsid w:val="00DA1259"/>
    <w:rsid w:val="00DA3E02"/>
    <w:rsid w:val="00DA5A8E"/>
    <w:rsid w:val="00DB7373"/>
    <w:rsid w:val="00DC13A1"/>
    <w:rsid w:val="00DC19A1"/>
    <w:rsid w:val="00DC6AF4"/>
    <w:rsid w:val="00DE1211"/>
    <w:rsid w:val="00DE12AA"/>
    <w:rsid w:val="00DE4D93"/>
    <w:rsid w:val="00DE7799"/>
    <w:rsid w:val="00DF04C8"/>
    <w:rsid w:val="00E00CA6"/>
    <w:rsid w:val="00E016CA"/>
    <w:rsid w:val="00E02257"/>
    <w:rsid w:val="00E10C40"/>
    <w:rsid w:val="00E1406C"/>
    <w:rsid w:val="00E1491A"/>
    <w:rsid w:val="00E175ED"/>
    <w:rsid w:val="00E22DE8"/>
    <w:rsid w:val="00E2319A"/>
    <w:rsid w:val="00E272C4"/>
    <w:rsid w:val="00E36910"/>
    <w:rsid w:val="00E42098"/>
    <w:rsid w:val="00E437DA"/>
    <w:rsid w:val="00E5351E"/>
    <w:rsid w:val="00E55C3F"/>
    <w:rsid w:val="00E66EC4"/>
    <w:rsid w:val="00E71E9A"/>
    <w:rsid w:val="00E756F6"/>
    <w:rsid w:val="00E76218"/>
    <w:rsid w:val="00E81954"/>
    <w:rsid w:val="00E83629"/>
    <w:rsid w:val="00E84B6D"/>
    <w:rsid w:val="00E86335"/>
    <w:rsid w:val="00EA1D07"/>
    <w:rsid w:val="00EB050F"/>
    <w:rsid w:val="00EB111E"/>
    <w:rsid w:val="00EB75A9"/>
    <w:rsid w:val="00EC15D3"/>
    <w:rsid w:val="00EC3509"/>
    <w:rsid w:val="00EC6109"/>
    <w:rsid w:val="00ED03C7"/>
    <w:rsid w:val="00ED4FB9"/>
    <w:rsid w:val="00ED7620"/>
    <w:rsid w:val="00EE6453"/>
    <w:rsid w:val="00EE6E62"/>
    <w:rsid w:val="00F01863"/>
    <w:rsid w:val="00F02F40"/>
    <w:rsid w:val="00F0546E"/>
    <w:rsid w:val="00F106F2"/>
    <w:rsid w:val="00F147A6"/>
    <w:rsid w:val="00F21660"/>
    <w:rsid w:val="00F251AA"/>
    <w:rsid w:val="00F26313"/>
    <w:rsid w:val="00F3019A"/>
    <w:rsid w:val="00F32F20"/>
    <w:rsid w:val="00F34C3E"/>
    <w:rsid w:val="00F412E4"/>
    <w:rsid w:val="00F43891"/>
    <w:rsid w:val="00F6121D"/>
    <w:rsid w:val="00F636C0"/>
    <w:rsid w:val="00F64EE9"/>
    <w:rsid w:val="00F665FB"/>
    <w:rsid w:val="00F67856"/>
    <w:rsid w:val="00F72579"/>
    <w:rsid w:val="00F733CE"/>
    <w:rsid w:val="00F75EF3"/>
    <w:rsid w:val="00F85322"/>
    <w:rsid w:val="00F932CF"/>
    <w:rsid w:val="00F950D9"/>
    <w:rsid w:val="00F972E8"/>
    <w:rsid w:val="00FA261E"/>
    <w:rsid w:val="00FA2937"/>
    <w:rsid w:val="00FC4563"/>
    <w:rsid w:val="00FC4B8E"/>
    <w:rsid w:val="00FC4C0D"/>
    <w:rsid w:val="00FC6F7F"/>
    <w:rsid w:val="00FC7F8B"/>
    <w:rsid w:val="00FD3AD0"/>
    <w:rsid w:val="00FD6FFB"/>
    <w:rsid w:val="00FE1401"/>
    <w:rsid w:val="00FE6546"/>
    <w:rsid w:val="00FE6753"/>
    <w:rsid w:val="00FE7067"/>
    <w:rsid w:val="00FE73CF"/>
    <w:rsid w:val="00FF2924"/>
    <w:rsid w:val="00F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3C6FFC"/>
  <w15:chartTrackingRefBased/>
  <w15:docId w15:val="{2B97F7DD-9A73-4AFF-9C52-940989B7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E145C"/>
    <w:pPr>
      <w:spacing w:line="360" w:lineRule="auto"/>
      <w:jc w:val="both"/>
    </w:pPr>
    <w:rPr>
      <w:rFonts w:ascii="Calibri" w:hAnsi="Calibri"/>
      <w:kern w:val="16"/>
      <w:sz w:val="20"/>
    </w:rPr>
  </w:style>
  <w:style w:type="paragraph" w:styleId="Nagwek1">
    <w:name w:val="heading 1"/>
    <w:basedOn w:val="Normalny"/>
    <w:next w:val="Normalny"/>
    <w:qFormat/>
    <w:pPr>
      <w:keepNext/>
      <w:numPr>
        <w:numId w:val="25"/>
      </w:numPr>
      <w:shd w:val="pct30" w:color="auto" w:fill="FFFFFF"/>
      <w:tabs>
        <w:tab w:val="left" w:pos="567"/>
      </w:tabs>
      <w:spacing w:before="240" w:after="60"/>
      <w:outlineLvl w:val="0"/>
    </w:pPr>
    <w:rPr>
      <w:b/>
      <w:caps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25"/>
      </w:numPr>
      <w:spacing w:before="240" w:after="60"/>
      <w:outlineLvl w:val="1"/>
    </w:pPr>
    <w:rPr>
      <w:b/>
      <w:caps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25"/>
      </w:numPr>
      <w:spacing w:before="240" w:after="60"/>
      <w:outlineLvl w:val="2"/>
    </w:pPr>
    <w:rPr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25"/>
      </w:numPr>
      <w:tabs>
        <w:tab w:val="left" w:pos="1701"/>
      </w:tabs>
      <w:spacing w:before="240" w:after="60"/>
      <w:outlineLvl w:val="3"/>
    </w:pPr>
    <w:rPr>
      <w:b/>
      <w:i/>
      <w:sz w:val="24"/>
    </w:rPr>
  </w:style>
  <w:style w:type="paragraph" w:styleId="Nagwek5">
    <w:name w:val="heading 5"/>
    <w:basedOn w:val="Normalny"/>
    <w:next w:val="Normalny"/>
    <w:qFormat/>
    <w:pPr>
      <w:numPr>
        <w:ilvl w:val="4"/>
        <w:numId w:val="25"/>
      </w:numPr>
      <w:tabs>
        <w:tab w:val="left" w:pos="2126"/>
      </w:tabs>
      <w:spacing w:before="240" w:after="60"/>
      <w:outlineLvl w:val="4"/>
    </w:pPr>
    <w:rPr>
      <w:i/>
      <w:sz w:val="24"/>
    </w:rPr>
  </w:style>
  <w:style w:type="paragraph" w:styleId="Nagwek6">
    <w:name w:val="heading 6"/>
    <w:basedOn w:val="Normalny"/>
    <w:next w:val="Normalny"/>
    <w:qFormat/>
    <w:rsid w:val="00D5248E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Nagwek7">
    <w:name w:val="heading 7"/>
    <w:basedOn w:val="Normalny"/>
    <w:next w:val="Normalny"/>
    <w:qFormat/>
    <w:rsid w:val="00286BC3"/>
    <w:pPr>
      <w:numPr>
        <w:ilvl w:val="6"/>
        <w:numId w:val="25"/>
      </w:numPr>
      <w:spacing w:before="240" w:after="60"/>
      <w:outlineLvl w:val="6"/>
    </w:pPr>
    <w:rPr>
      <w:i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basedOn w:val="Normalny"/>
    <w:next w:val="Normalny"/>
    <w:semiHidden/>
    <w:pPr>
      <w:tabs>
        <w:tab w:val="left" w:pos="709"/>
        <w:tab w:val="right" w:leader="dot" w:pos="9062"/>
      </w:tabs>
      <w:spacing w:before="120" w:after="120"/>
      <w:ind w:left="709" w:hanging="709"/>
      <w:jc w:val="left"/>
    </w:pPr>
    <w:rPr>
      <w:b/>
      <w:caps/>
      <w:noProof/>
      <w:sz w:val="24"/>
    </w:rPr>
  </w:style>
  <w:style w:type="paragraph" w:styleId="Spistreci2">
    <w:name w:val="toc 2"/>
    <w:basedOn w:val="Normalny"/>
    <w:next w:val="Normalny"/>
    <w:semiHidden/>
    <w:pPr>
      <w:tabs>
        <w:tab w:val="left" w:pos="567"/>
        <w:tab w:val="right" w:leader="dot" w:pos="9062"/>
      </w:tabs>
      <w:ind w:left="568" w:hanging="284"/>
      <w:jc w:val="left"/>
    </w:pPr>
    <w:rPr>
      <w:smallCaps/>
      <w:noProof/>
    </w:rPr>
  </w:style>
  <w:style w:type="paragraph" w:styleId="Spistreci3">
    <w:name w:val="toc 3"/>
    <w:basedOn w:val="Normalny"/>
    <w:next w:val="Normalny"/>
    <w:semiHidden/>
    <w:pPr>
      <w:tabs>
        <w:tab w:val="left" w:pos="851"/>
        <w:tab w:val="right" w:leader="dot" w:pos="9062"/>
      </w:tabs>
      <w:spacing w:before="60"/>
      <w:ind w:left="850" w:hanging="425"/>
      <w:jc w:val="left"/>
    </w:pPr>
    <w:rPr>
      <w:noProof/>
    </w:rPr>
  </w:style>
  <w:style w:type="paragraph" w:styleId="Spistreci4">
    <w:name w:val="toc 4"/>
    <w:basedOn w:val="Normalny"/>
    <w:next w:val="Normalny"/>
    <w:semiHidden/>
    <w:pPr>
      <w:tabs>
        <w:tab w:val="left" w:pos="1276"/>
        <w:tab w:val="right" w:leader="dot" w:pos="9062"/>
      </w:tabs>
      <w:spacing w:before="60"/>
      <w:ind w:left="1276" w:hanging="618"/>
      <w:jc w:val="left"/>
    </w:pPr>
    <w:rPr>
      <w:i/>
      <w:noProof/>
      <w:sz w:val="18"/>
    </w:rPr>
  </w:style>
  <w:style w:type="paragraph" w:styleId="Spistreci5">
    <w:name w:val="toc 5"/>
    <w:basedOn w:val="Normalny"/>
    <w:next w:val="Normalny"/>
    <w:semiHidden/>
    <w:pPr>
      <w:tabs>
        <w:tab w:val="left" w:pos="1701"/>
        <w:tab w:val="right" w:leader="dot" w:pos="9062"/>
      </w:tabs>
      <w:spacing w:before="60"/>
      <w:ind w:left="1701" w:hanging="822"/>
      <w:jc w:val="left"/>
    </w:pPr>
    <w:rPr>
      <w:i/>
      <w:noProof/>
      <w:sz w:val="18"/>
    </w:rPr>
  </w:style>
  <w:style w:type="paragraph" w:styleId="Legenda">
    <w:name w:val="caption"/>
    <w:basedOn w:val="Normalny"/>
    <w:next w:val="Normalny"/>
    <w:qFormat/>
    <w:pPr>
      <w:spacing w:after="120" w:line="240" w:lineRule="auto"/>
    </w:pPr>
    <w:rPr>
      <w:b/>
      <w:sz w:val="18"/>
    </w:rPr>
  </w:style>
  <w:style w:type="paragraph" w:styleId="Nagwek">
    <w:name w:val="header"/>
    <w:basedOn w:val="Normalny"/>
    <w:link w:val="NagwekZnak"/>
    <w:uiPriority w:val="99"/>
    <w:pPr>
      <w:pBdr>
        <w:bottom w:val="single" w:sz="4" w:space="1" w:color="auto"/>
      </w:pBdr>
      <w:tabs>
        <w:tab w:val="center" w:pos="4536"/>
        <w:tab w:val="right" w:pos="9072"/>
      </w:tabs>
      <w:jc w:val="center"/>
    </w:pPr>
    <w:rPr>
      <w:i/>
      <w:sz w:val="18"/>
    </w:rPr>
  </w:style>
  <w:style w:type="paragraph" w:styleId="Tekstpodstawowy2">
    <w:name w:val="Body Text 2"/>
    <w:basedOn w:val="Normalny"/>
    <w:rsid w:val="00E22DE8"/>
    <w:pPr>
      <w:spacing w:after="120" w:line="480" w:lineRule="auto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SZABLONPISANIAGOSIA">
    <w:name w:val="SZABLON PISANIA GOSIA"/>
    <w:basedOn w:val="Normalny"/>
    <w:autoRedefine/>
    <w:rsid w:val="00DC19A1"/>
    <w:rPr>
      <w:rFonts w:ascii="Book Antiqua" w:hAnsi="Book Antiqua"/>
      <w:kern w:val="0"/>
      <w:szCs w:val="24"/>
    </w:rPr>
  </w:style>
  <w:style w:type="paragraph" w:styleId="Stopka">
    <w:name w:val="footer"/>
    <w:basedOn w:val="Normalny"/>
    <w:link w:val="StopkaZnak"/>
    <w:uiPriority w:val="99"/>
    <w:pPr>
      <w:pBdr>
        <w:top w:val="double" w:sz="2" w:space="1" w:color="BFBFBF"/>
      </w:pBdr>
      <w:tabs>
        <w:tab w:val="center" w:pos="4535"/>
        <w:tab w:val="right" w:pos="9070"/>
      </w:tabs>
      <w:spacing w:before="120"/>
    </w:pPr>
  </w:style>
  <w:style w:type="character" w:styleId="Numerstrony">
    <w:name w:val="page number"/>
    <w:basedOn w:val="Domylnaczcionkaakapitu"/>
  </w:style>
  <w:style w:type="paragraph" w:styleId="Spistreci6">
    <w:name w:val="toc 6"/>
    <w:basedOn w:val="Normalny"/>
    <w:next w:val="Normalny"/>
    <w:autoRedefine/>
    <w:semiHidden/>
    <w:pPr>
      <w:ind w:left="1100"/>
    </w:pPr>
  </w:style>
  <w:style w:type="paragraph" w:styleId="Spistreci7">
    <w:name w:val="toc 7"/>
    <w:basedOn w:val="Normalny"/>
    <w:next w:val="Normalny"/>
    <w:autoRedefine/>
    <w:semiHidden/>
    <w:pPr>
      <w:ind w:left="1320"/>
    </w:pPr>
  </w:style>
  <w:style w:type="paragraph" w:styleId="Spistreci8">
    <w:name w:val="toc 8"/>
    <w:basedOn w:val="Normalny"/>
    <w:next w:val="Normalny"/>
    <w:autoRedefine/>
    <w:semiHidden/>
    <w:pPr>
      <w:ind w:left="1540"/>
    </w:pPr>
  </w:style>
  <w:style w:type="paragraph" w:styleId="Spistreci9">
    <w:name w:val="toc 9"/>
    <w:basedOn w:val="Normalny"/>
    <w:next w:val="Normalny"/>
    <w:autoRedefine/>
    <w:semiHidden/>
    <w:pPr>
      <w:ind w:left="1760"/>
    </w:pPr>
  </w:style>
  <w:style w:type="paragraph" w:customStyle="1" w:styleId="WW-Tekstkomentarza">
    <w:name w:val="WW-Tekst komentarza"/>
    <w:basedOn w:val="Normalny"/>
    <w:rsid w:val="00DE1211"/>
    <w:pPr>
      <w:suppressAutoHyphens/>
      <w:spacing w:line="240" w:lineRule="auto"/>
      <w:jc w:val="left"/>
    </w:pPr>
    <w:rPr>
      <w:rFonts w:ascii="Arial" w:hAnsi="Arial"/>
      <w:kern w:val="0"/>
    </w:rPr>
  </w:style>
  <w:style w:type="character" w:styleId="Hipercze">
    <w:name w:val="Hyperlink"/>
    <w:rsid w:val="00DE1211"/>
    <w:rPr>
      <w:color w:val="0000FF"/>
      <w:u w:val="single"/>
    </w:rPr>
  </w:style>
  <w:style w:type="paragraph" w:styleId="Tekstpodstawowy">
    <w:name w:val="Body Text"/>
    <w:basedOn w:val="Normalny"/>
    <w:rsid w:val="00DE1211"/>
    <w:pPr>
      <w:suppressAutoHyphens/>
      <w:spacing w:after="120" w:line="240" w:lineRule="auto"/>
      <w:jc w:val="left"/>
    </w:pPr>
    <w:rPr>
      <w:rFonts w:ascii="Arial" w:hAnsi="Arial"/>
      <w:kern w:val="0"/>
    </w:rPr>
  </w:style>
  <w:style w:type="paragraph" w:customStyle="1" w:styleId="WW-Tekstpodstawowy3">
    <w:name w:val="WW-Tekst podstawowy 3"/>
    <w:basedOn w:val="Normalny"/>
    <w:rsid w:val="00DE1211"/>
    <w:pPr>
      <w:suppressAutoHyphens/>
      <w:spacing w:line="240" w:lineRule="auto"/>
    </w:pPr>
    <w:rPr>
      <w:rFonts w:ascii="Times New Roman" w:hAnsi="Times New Roman"/>
      <w:kern w:val="0"/>
      <w:sz w:val="24"/>
    </w:rPr>
  </w:style>
  <w:style w:type="table" w:customStyle="1" w:styleId="Tabela">
    <w:name w:val="Tabela"/>
    <w:basedOn w:val="Standardowy"/>
    <w:rsid w:val="003C1022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pPr>
        <w:wordWrap/>
        <w:spacing w:line="240" w:lineRule="auto"/>
        <w:jc w:val="center"/>
      </w:pPr>
      <w:rPr>
        <w:rFonts w:ascii="Cupertino" w:hAnsi="Cupertino"/>
        <w:b/>
        <w:bCs/>
        <w:i w:val="0"/>
        <w:color w:val="auto"/>
        <w:sz w:val="22"/>
      </w:rPr>
      <w:tblPr/>
      <w:tcPr>
        <w:tcBorders>
          <w:bottom w:val="single" w:sz="12" w:space="0" w:color="000000"/>
        </w:tcBorders>
        <w:shd w:val="clear" w:color="808080" w:fill="E0E0E0"/>
      </w:tcPr>
    </w:tblStylePr>
  </w:style>
  <w:style w:type="paragraph" w:styleId="Tytu">
    <w:name w:val="Title"/>
    <w:basedOn w:val="Normalny"/>
    <w:qFormat/>
    <w:rsid w:val="00DA0F55"/>
    <w:pPr>
      <w:spacing w:line="240" w:lineRule="auto"/>
      <w:jc w:val="center"/>
    </w:pPr>
    <w:rPr>
      <w:rFonts w:ascii="Times New Roman" w:hAnsi="Times New Roman"/>
      <w:b/>
      <w:kern w:val="0"/>
      <w:sz w:val="32"/>
    </w:rPr>
  </w:style>
  <w:style w:type="paragraph" w:customStyle="1" w:styleId="Standardowy1">
    <w:name w:val="Standardowy1"/>
    <w:rsid w:val="00D5248E"/>
    <w:rPr>
      <w:sz w:val="24"/>
      <w:szCs w:val="24"/>
    </w:rPr>
  </w:style>
  <w:style w:type="paragraph" w:customStyle="1" w:styleId="Bezodstpw1">
    <w:name w:val="Bez odstępów1"/>
    <w:rsid w:val="00D7751F"/>
    <w:rPr>
      <w:rFonts w:ascii="Calibri" w:hAnsi="Calibri" w:cs="Calibri"/>
      <w:sz w:val="22"/>
      <w:szCs w:val="22"/>
      <w:lang w:eastAsia="en-US"/>
    </w:rPr>
  </w:style>
  <w:style w:type="character" w:styleId="Pogrubienie">
    <w:name w:val="Strong"/>
    <w:qFormat/>
    <w:rsid w:val="00F412E4"/>
    <w:rPr>
      <w:b/>
      <w:bCs/>
    </w:rPr>
  </w:style>
  <w:style w:type="paragraph" w:customStyle="1" w:styleId="Akapitzlist1">
    <w:name w:val="Akapit z listą1"/>
    <w:basedOn w:val="Normalny"/>
    <w:rsid w:val="008E4A65"/>
    <w:pPr>
      <w:suppressAutoHyphens/>
      <w:spacing w:line="240" w:lineRule="auto"/>
      <w:ind w:left="720"/>
      <w:jc w:val="left"/>
    </w:pPr>
    <w:rPr>
      <w:rFonts w:ascii="Times New Roman" w:hAnsi="Times New Roman"/>
      <w:kern w:val="0"/>
      <w:sz w:val="24"/>
      <w:szCs w:val="24"/>
      <w:lang w:eastAsia="ar-SA"/>
    </w:rPr>
  </w:style>
  <w:style w:type="paragraph" w:styleId="Tekstpodstawowywcity">
    <w:name w:val="Body Text Indent"/>
    <w:basedOn w:val="Normalny"/>
    <w:rsid w:val="00A44722"/>
    <w:pPr>
      <w:spacing w:after="120"/>
      <w:ind w:left="283"/>
    </w:pPr>
  </w:style>
  <w:style w:type="paragraph" w:customStyle="1" w:styleId="Default">
    <w:name w:val="Default"/>
    <w:rsid w:val="00304E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kstdymka">
    <w:name w:val="Balloon Text"/>
    <w:basedOn w:val="Normalny"/>
    <w:link w:val="TekstdymkaZnak"/>
    <w:rsid w:val="007F04EC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kstdymkaZnak">
    <w:name w:val="Tekst dymka Znak"/>
    <w:link w:val="Tekstdymka"/>
    <w:rsid w:val="007F04EC"/>
    <w:rPr>
      <w:rFonts w:ascii="Segoe UI" w:hAnsi="Segoe UI" w:cs="Segoe UI"/>
      <w:kern w:val="16"/>
      <w:sz w:val="18"/>
      <w:szCs w:val="18"/>
    </w:rPr>
  </w:style>
  <w:style w:type="paragraph" w:styleId="Bezodstpw">
    <w:name w:val="No Spacing"/>
    <w:uiPriority w:val="1"/>
    <w:qFormat/>
    <w:rsid w:val="00C86417"/>
    <w:pPr>
      <w:jc w:val="both"/>
    </w:pPr>
    <w:rPr>
      <w:rFonts w:ascii="Century Gothic" w:hAnsi="Century Gothic"/>
      <w:kern w:val="16"/>
      <w:sz w:val="22"/>
    </w:rPr>
  </w:style>
  <w:style w:type="paragraph" w:styleId="Akapitzlist">
    <w:name w:val="List Paragraph"/>
    <w:basedOn w:val="Normalny"/>
    <w:uiPriority w:val="34"/>
    <w:qFormat/>
    <w:rsid w:val="00075CFC"/>
    <w:pPr>
      <w:ind w:left="708"/>
    </w:pPr>
  </w:style>
  <w:style w:type="character" w:customStyle="1" w:styleId="NagwekZnak">
    <w:name w:val="Nagłówek Znak"/>
    <w:link w:val="Nagwek"/>
    <w:uiPriority w:val="99"/>
    <w:rsid w:val="00553C0C"/>
    <w:rPr>
      <w:rFonts w:ascii="Century Gothic" w:hAnsi="Century Gothic"/>
      <w:i/>
      <w:kern w:val="16"/>
      <w:sz w:val="18"/>
    </w:rPr>
  </w:style>
  <w:style w:type="character" w:customStyle="1" w:styleId="StopkaZnak">
    <w:name w:val="Stopka Znak"/>
    <w:link w:val="Stopka"/>
    <w:uiPriority w:val="99"/>
    <w:rsid w:val="00C075E9"/>
    <w:rPr>
      <w:rFonts w:ascii="Century Gothic" w:hAnsi="Century Gothic"/>
      <w:caps/>
      <w:kern w:val="16"/>
    </w:rPr>
  </w:style>
  <w:style w:type="character" w:styleId="Nierozpoznanawzmianka">
    <w:name w:val="Unresolved Mention"/>
    <w:uiPriority w:val="99"/>
    <w:semiHidden/>
    <w:unhideWhenUsed/>
    <w:rsid w:val="00C0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file:///C:\Users\proca\Desktop\operat1.png" TargetMode="External"/><Relationship Id="rId14" Type="http://schemas.openxmlformats.org/officeDocument/2006/relationships/header" Target="head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PTBS\Dane%20aplikacji\Microsoft\Szablony\Dokument%20PTBS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219DD3-9C67-40ED-80B5-020DF1E7C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PTBS.dot</Template>
  <TotalTime>7</TotalTime>
  <Pages>1</Pages>
  <Words>173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</vt:lpstr>
    </vt:vector>
  </TitlesOfParts>
  <Company>CONSORG</Company>
  <LinksUpToDate>false</LinksUpToDate>
  <CharactersWithSpaces>1211</CharactersWithSpaces>
  <SharedDoc>false</SharedDoc>
  <HLinks>
    <vt:vector size="6" baseType="variant">
      <vt:variant>
        <vt:i4>7929892</vt:i4>
      </vt:variant>
      <vt:variant>
        <vt:i4>-1</vt:i4>
      </vt:variant>
      <vt:variant>
        <vt:i4>2050</vt:i4>
      </vt:variant>
      <vt:variant>
        <vt:i4>1</vt:i4>
      </vt:variant>
      <vt:variant>
        <vt:lpwstr>C:\Users\proca\Desktop\operat1.png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PTBS</dc:creator>
  <cp:keywords/>
  <cp:lastModifiedBy>Piotr Stania</cp:lastModifiedBy>
  <cp:revision>7</cp:revision>
  <cp:lastPrinted>2026-06-21T08:29:00Z</cp:lastPrinted>
  <dcterms:created xsi:type="dcterms:W3CDTF">2026-08-01T06:07:00Z</dcterms:created>
  <dcterms:modified xsi:type="dcterms:W3CDTF">2026-08-01T06:49:00Z</dcterms:modified>
</cp:coreProperties>
</file>