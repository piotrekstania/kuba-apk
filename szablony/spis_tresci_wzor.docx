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F379" w14:textId="77777777" w:rsidR="00A97BC6" w:rsidRPr="0030597D" w:rsidRDefault="00A97BC6" w:rsidP="00B245ED">
      <w:pPr>
        <w:pStyle w:val="Bezodstpw"/>
        <w:rPr>
          <w:rFonts w:ascii="Bahnschrift SemiBold" w:hAnsi="Bahnschrift SemiBold" w:cs="Arial"/>
        </w:rPr>
      </w:pPr>
    </w:p>
    <w:p w14:paraId="5DAB468A" w14:textId="77777777" w:rsidR="00B245ED" w:rsidRPr="00C325F3" w:rsidRDefault="00A65E12" w:rsidP="00B245ED">
      <w:pPr>
        <w:pStyle w:val="Bezodstpw"/>
        <w:rPr>
          <w:rFonts w:ascii="Bahnschrift SemiBold" w:hAnsi="Bahnschrift SemiBold" w:cs="Arial"/>
        </w:rPr>
      </w:pPr>
      <w:r>
        <w:rPr>
          <w:rFonts w:ascii="Calibri" w:hAnsi="Calibri"/>
          <w:noProof/>
          <w:sz w:val="12"/>
        </w:rPr>
        <w:drawing>
          <wp:anchor distT="0" distB="0" distL="114300" distR="114300" simplePos="0" relativeHeight="251657728" behindDoc="0" locked="0" layoutInCell="1" allowOverlap="1" wp14:anchorId="23734FFF" wp14:editId="48209E4E">
            <wp:simplePos x="0" y="0"/>
            <wp:positionH relativeFrom="margin">
              <wp:posOffset>208800</wp:posOffset>
            </wp:positionH>
            <wp:positionV relativeFrom="margin">
              <wp:posOffset>144000</wp:posOffset>
            </wp:positionV>
            <wp:extent cx="1800000" cy="586207"/>
            <wp:effectExtent l="0" t="0" r="0" b="0"/>
            <wp:wrapSquare wrapText="bothSides"/>
            <wp:docPr id="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8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E1751" w14:textId="77777777" w:rsidR="00B245ED" w:rsidRPr="0030597D" w:rsidRDefault="00570D16" w:rsidP="00B245ED">
      <w:pPr>
        <w:pStyle w:val="Bezodstpw"/>
        <w:jc w:val="right"/>
        <w:rPr>
          <w:rFonts w:ascii="Bahnschrift SemiBold" w:eastAsia="Cupertino" w:hAnsi="Bahnschrift SemiBold" w:cs="Arial"/>
          <w:b/>
          <w:sz w:val="20"/>
        </w:rPr>
      </w:pPr>
      <w:r w:rsidRPr="0030597D">
        <w:rPr>
          <w:rFonts w:ascii="Calibri" w:eastAsia="Cupertino" w:hAnsi="Calibri" w:cs="Arial"/>
          <w:sz w:val="20"/>
          <w:u w:val="none"/>
        </w:rPr>
        <w:t xml:space="preserve">Pszczyna, </w:t>
      </w:r>
      <w:r w:rsidR="006B6AAA" w:rsidRPr="00D2433E">
        <w:rPr>
          <w:rFonts w:ascii="Calibri" w:eastAsia="Cupertino" w:hAnsi="Calibri" w:cs="Arial"/>
          <w:sz w:val="20"/>
          <w:u w:val="none"/>
        </w:rPr>
        <w:t xml:space="preserve">{{ </w:t>
      </w:r>
      <w:proofErr w:type="spellStart"/>
      <w:r w:rsidR="006B6AAA" w:rsidRPr="00D2433E">
        <w:rPr>
          <w:rFonts w:ascii="Calibri" w:eastAsia="Cupertino" w:hAnsi="Calibri" w:cs="Arial"/>
          <w:sz w:val="20"/>
          <w:u w:val="none"/>
        </w:rPr>
        <w:t>data_zakonczenia</w:t>
      </w:r>
      <w:proofErr w:type="spellEnd"/>
      <w:r w:rsidR="006B6AAA" w:rsidRPr="00D2433E">
        <w:rPr>
          <w:rFonts w:ascii="Calibri" w:eastAsia="Cupertino" w:hAnsi="Calibri" w:cs="Arial"/>
          <w:sz w:val="20"/>
          <w:u w:val="none"/>
        </w:rPr>
        <w:t xml:space="preserve"> }}</w:t>
      </w:r>
    </w:p>
    <w:p w14:paraId="2D914995" w14:textId="77777777" w:rsidR="00B245ED" w:rsidRPr="0030597D" w:rsidRDefault="00B245ED" w:rsidP="00B245ED">
      <w:pPr>
        <w:pStyle w:val="Bezodstpw"/>
        <w:rPr>
          <w:rFonts w:ascii="Bahnschrift SemiBold" w:hAnsi="Bahnschrift SemiBold" w:cs="Arial"/>
          <w:b/>
          <w:sz w:val="20"/>
        </w:rPr>
      </w:pPr>
    </w:p>
    <w:p w14:paraId="39C093B9" w14:textId="77777777" w:rsidR="00B245ED" w:rsidRPr="0030597D" w:rsidRDefault="00FE6546" w:rsidP="00B245ED">
      <w:pPr>
        <w:pStyle w:val="Bezodstpw"/>
        <w:jc w:val="right"/>
        <w:rPr>
          <w:rFonts w:ascii="Bahnschrift SemiBold" w:hAnsi="Bahnschrift SemiBold" w:cs="Arial"/>
          <w:b/>
          <w:kern w:val="0"/>
          <w:sz w:val="20"/>
        </w:rPr>
      </w:pPr>
      <w:r w:rsidRPr="0030597D">
        <w:rPr>
          <w:rFonts w:ascii="Calibri" w:hAnsi="Calibri" w:cs="Arial"/>
          <w:sz w:val="20"/>
          <w:u w:val="none"/>
        </w:rPr>
        <w:t>ks. r</w:t>
      </w:r>
      <w:r w:rsidR="00B245ED" w:rsidRPr="0030597D">
        <w:rPr>
          <w:rFonts w:ascii="Calibri" w:hAnsi="Calibri" w:cs="Arial"/>
          <w:sz w:val="20"/>
          <w:u w:val="none"/>
        </w:rPr>
        <w:t xml:space="preserve">ob. </w:t>
      </w:r>
      <w:r w:rsidR="00347433">
        <w:rPr>
          <w:rFonts w:ascii="Calibri" w:hAnsi="Calibri" w:cs="Arial"/>
          <w:sz w:val="20"/>
          <w:u w:val="none"/>
        </w:rPr>
        <w:t xml:space="preserve">{{ </w:t>
      </w:r>
      <w:proofErr w:type="spellStart"/>
      <w:r w:rsidR="00347433">
        <w:rPr>
          <w:rFonts w:ascii="Calibri" w:hAnsi="Calibri" w:cs="Arial"/>
          <w:sz w:val="20"/>
          <w:u w:val="none"/>
        </w:rPr>
        <w:t>nr_</w:t>
      </w:r>
      <w:r w:rsidR="004F3D64">
        <w:rPr>
          <w:rFonts w:ascii="Calibri" w:hAnsi="Calibri" w:cs="Arial"/>
          <w:sz w:val="20"/>
          <w:u w:val="none"/>
        </w:rPr>
        <w:t>operatu</w:t>
      </w:r>
      <w:proofErr w:type="spellEnd"/>
      <w:r w:rsidR="00347433">
        <w:rPr>
          <w:rFonts w:ascii="Calibri" w:hAnsi="Calibri" w:cs="Arial"/>
          <w:sz w:val="20"/>
          <w:u w:val="none"/>
        </w:rPr>
        <w:t xml:space="preserve"> }}</w:t>
      </w:r>
    </w:p>
    <w:p w14:paraId="2BEFFBB2" w14:textId="77777777" w:rsidR="00B245ED" w:rsidRPr="0030597D" w:rsidRDefault="001B2619" w:rsidP="00B245ED">
      <w:pPr>
        <w:pStyle w:val="Bezodstpw"/>
        <w:jc w:val="right"/>
        <w:rPr>
          <w:rFonts w:ascii="Bahnschrift SemiBold" w:eastAsia="Century Gothic" w:hAnsi="Bahnschrift SemiBold" w:cs="Arial"/>
          <w:b/>
          <w:bCs/>
          <w:color w:val="FF0000"/>
          <w:sz w:val="20"/>
        </w:rPr>
      </w:pPr>
      <w:r w:rsidRPr="0030597D">
        <w:rPr>
          <w:rFonts w:ascii="Calibri" w:hAnsi="Calibri" w:cs="Arial"/>
          <w:b/>
          <w:color w:val="FF0000"/>
          <w:sz w:val="20"/>
          <w:u w:val="none"/>
        </w:rPr>
        <w:t>I.Z.P.G.</w:t>
      </w:r>
      <w:r w:rsidR="00B245ED" w:rsidRPr="0030597D">
        <w:rPr>
          <w:rFonts w:ascii="Calibri" w:hAnsi="Calibri" w:cs="Arial"/>
          <w:b/>
          <w:color w:val="FF0000"/>
          <w:sz w:val="20"/>
          <w:u w:val="none"/>
        </w:rPr>
        <w:t xml:space="preserve">: </w:t>
      </w:r>
      <w:r w:rsidR="00347433">
        <w:rPr>
          <w:rFonts w:ascii="Calibri" w:hAnsi="Calibri" w:cs="Arial"/>
          <w:b/>
          <w:color w:val="FF0000"/>
          <w:sz w:val="20"/>
          <w:u w:val="none"/>
        </w:rPr>
        <w:t xml:space="preserve">{{ </w:t>
      </w:r>
      <w:proofErr w:type="spellStart"/>
      <w:r w:rsidR="007A3DA1">
        <w:rPr>
          <w:rFonts w:ascii="Calibri" w:hAnsi="Calibri" w:cs="Arial"/>
          <w:b/>
          <w:color w:val="FF0000"/>
          <w:sz w:val="20"/>
          <w:u w:val="none"/>
        </w:rPr>
        <w:t>nr_</w:t>
      </w:r>
      <w:r w:rsidR="004F3D64">
        <w:rPr>
          <w:rFonts w:ascii="Calibri" w:hAnsi="Calibri" w:cs="Arial"/>
          <w:b/>
          <w:color w:val="FF0000"/>
          <w:sz w:val="20"/>
          <w:u w:val="none"/>
        </w:rPr>
        <w:t>roboty</w:t>
      </w:r>
      <w:proofErr w:type="spellEnd"/>
      <w:r w:rsidR="00347433">
        <w:rPr>
          <w:rFonts w:ascii="Calibri" w:hAnsi="Calibri" w:cs="Arial"/>
          <w:b/>
          <w:color w:val="FF0000"/>
          <w:sz w:val="20"/>
          <w:u w:val="none"/>
        </w:rPr>
        <w:t xml:space="preserve"> }}</w:t>
      </w:r>
      <w:r w:rsidR="00B245ED" w:rsidRPr="0030597D">
        <w:rPr>
          <w:rFonts w:ascii="Calibri" w:eastAsia="Arial" w:hAnsi="Calibri" w:cs="Arial"/>
          <w:b/>
          <w:color w:val="FF0000"/>
          <w:sz w:val="20"/>
          <w:u w:val="none"/>
        </w:rPr>
        <w:t xml:space="preserve"> </w:t>
      </w:r>
    </w:p>
    <w:p w14:paraId="3097AD30" w14:textId="77777777" w:rsidR="00BE5CF8" w:rsidRPr="0030597D" w:rsidRDefault="00B245ED" w:rsidP="00B245ED">
      <w:pPr>
        <w:pStyle w:val="Bezodstpw"/>
        <w:jc w:val="right"/>
        <w:rPr>
          <w:rFonts w:ascii="Bahnschrift SemiBold" w:eastAsia="Cupertino" w:hAnsi="Bahnschrift SemiBold" w:cs="Arial"/>
          <w:sz w:val="16"/>
          <w:szCs w:val="16"/>
        </w:rPr>
      </w:pPr>
      <w:r w:rsidRPr="0030597D">
        <w:rPr>
          <w:rFonts w:ascii="Calibri" w:eastAsia="Cupertino" w:hAnsi="Calibri" w:cs="Arial"/>
          <w:b/>
          <w:bCs/>
          <w:sz w:val="12"/>
          <w:szCs w:val="16"/>
        </w:rPr>
        <w:tab/>
      </w:r>
      <w:r w:rsidRPr="0030597D">
        <w:rPr>
          <w:rFonts w:ascii="Calibri" w:eastAsia="Cupertino" w:hAnsi="Calibri" w:cs="Arial"/>
          <w:sz w:val="12"/>
          <w:szCs w:val="16"/>
        </w:rPr>
        <w:tab/>
      </w:r>
    </w:p>
    <w:p w14:paraId="45DBD5E4" w14:textId="77777777" w:rsidR="00BE5CF8" w:rsidRPr="0030597D" w:rsidRDefault="00BE5CF8" w:rsidP="00B245ED">
      <w:pPr>
        <w:pStyle w:val="Bezodstpw"/>
        <w:jc w:val="right"/>
        <w:rPr>
          <w:rFonts w:ascii="Bahnschrift SemiBold" w:eastAsia="Cupertino" w:hAnsi="Bahnschrift SemiBold" w:cs="Arial"/>
          <w:sz w:val="16"/>
          <w:szCs w:val="16"/>
        </w:rPr>
      </w:pPr>
    </w:p>
    <w:p w14:paraId="1DA9624C" w14:textId="77777777" w:rsidR="00BE5CF8" w:rsidRPr="0030597D" w:rsidRDefault="00BE5CF8" w:rsidP="00B245ED">
      <w:pPr>
        <w:pStyle w:val="Bezodstpw"/>
        <w:jc w:val="right"/>
        <w:rPr>
          <w:rFonts w:ascii="Bahnschrift SemiBold" w:eastAsia="Cupertino" w:hAnsi="Bahnschrift SemiBold" w:cs="Arial"/>
          <w:sz w:val="16"/>
          <w:szCs w:val="16"/>
        </w:rPr>
      </w:pPr>
    </w:p>
    <w:p w14:paraId="062CC89E" w14:textId="77777777" w:rsidR="00D35EC0" w:rsidRPr="0030597D" w:rsidRDefault="00B245ED" w:rsidP="00B245ED">
      <w:pPr>
        <w:pStyle w:val="Bezodstpw"/>
        <w:jc w:val="right"/>
        <w:rPr>
          <w:rFonts w:ascii="Bahnschrift SemiBold" w:eastAsia="Cupertino" w:hAnsi="Bahnschrift SemiBold" w:cs="Arial"/>
          <w:sz w:val="16"/>
          <w:szCs w:val="16"/>
        </w:rPr>
      </w:pPr>
      <w:r w:rsidRPr="0030597D">
        <w:rPr>
          <w:rFonts w:ascii="Calibri" w:eastAsia="Cupertino" w:hAnsi="Calibri" w:cs="Arial"/>
          <w:sz w:val="12"/>
          <w:szCs w:val="16"/>
        </w:rPr>
        <w:t xml:space="preserve">    </w:t>
      </w:r>
    </w:p>
    <w:p w14:paraId="7F19020D" w14:textId="77777777" w:rsidR="00724606" w:rsidRPr="0030597D" w:rsidRDefault="00724606" w:rsidP="00724606">
      <w:pPr>
        <w:pStyle w:val="Bezodstpw"/>
        <w:jc w:val="left"/>
        <w:rPr>
          <w:rFonts w:ascii="Bahnschrift SemiBold" w:eastAsia="Cupertino" w:hAnsi="Bahnschrift SemiBold" w:cs="Arial"/>
          <w:b/>
          <w:sz w:val="20"/>
        </w:rPr>
      </w:pPr>
    </w:p>
    <w:p w14:paraId="7D70B6D0" w14:textId="77777777" w:rsidR="00B23149" w:rsidRPr="00BD3411" w:rsidRDefault="00347433" w:rsidP="00D2433E">
      <w:pPr>
        <w:pStyle w:val="Bezodstpw"/>
        <w:tabs>
          <w:tab w:val="left" w:pos="3969"/>
        </w:tabs>
        <w:ind w:left="1134"/>
        <w:jc w:val="left"/>
        <w:rPr>
          <w:rFonts w:ascii="Bahnschrift SemiBold" w:eastAsia="Cupertino" w:hAnsi="Bahnschrift SemiBold" w:cs="Arial"/>
          <w:b/>
          <w:sz w:val="20"/>
        </w:rPr>
      </w:pPr>
      <w:r>
        <w:rPr>
          <w:rFonts w:ascii="Calibri" w:eastAsia="Cupertino" w:hAnsi="Calibri" w:cs="Arial"/>
          <w:sz w:val="20"/>
          <w:u w:val="none"/>
        </w:rPr>
        <w:t xml:space="preserve">Jedn. </w:t>
      </w:r>
      <w:proofErr w:type="spellStart"/>
      <w:r>
        <w:rPr>
          <w:rFonts w:ascii="Calibri" w:eastAsia="Cupertino" w:hAnsi="Calibri" w:cs="Arial"/>
          <w:sz w:val="20"/>
          <w:u w:val="none"/>
        </w:rPr>
        <w:t>ewid</w:t>
      </w:r>
      <w:proofErr w:type="spellEnd"/>
      <w:r>
        <w:rPr>
          <w:rFonts w:ascii="Calibri" w:eastAsia="Cupertino" w:hAnsi="Calibri" w:cs="Arial"/>
          <w:sz w:val="20"/>
          <w:u w:val="none"/>
        </w:rPr>
        <w:t>.</w:t>
      </w:r>
      <w:r w:rsidR="00BE5CF8" w:rsidRPr="0030597D">
        <w:rPr>
          <w:rFonts w:ascii="Calibri" w:eastAsia="Cupertino" w:hAnsi="Calibri" w:cs="Arial"/>
          <w:sz w:val="20"/>
          <w:u w:val="none"/>
        </w:rPr>
        <w:t xml:space="preserve">: </w:t>
      </w:r>
      <w:r w:rsidR="00BE5CF8" w:rsidRPr="0030597D">
        <w:rPr>
          <w:rFonts w:ascii="Calibri" w:eastAsia="Cupertino" w:hAnsi="Calibri" w:cs="Arial"/>
          <w:sz w:val="20"/>
          <w:u w:val="none"/>
        </w:rPr>
        <w:tab/>
      </w:r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[{{ </w:t>
      </w:r>
      <w:proofErr w:type="spellStart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>polozenie_gmina_teryt</w:t>
      </w:r>
      <w:proofErr w:type="spellEnd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 }}] {{ </w:t>
      </w:r>
      <w:proofErr w:type="spellStart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>polozenie_gmina</w:t>
      </w:r>
      <w:proofErr w:type="spellEnd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 }}</w:t>
      </w:r>
    </w:p>
    <w:p w14:paraId="682240C5" w14:textId="77777777" w:rsidR="00B23149" w:rsidRPr="00BD3411" w:rsidRDefault="00E14184" w:rsidP="00BE5CF8">
      <w:pPr>
        <w:pStyle w:val="Bezodstpw"/>
        <w:tabs>
          <w:tab w:val="left" w:pos="3969"/>
        </w:tabs>
        <w:ind w:left="1134"/>
        <w:jc w:val="left"/>
        <w:rPr>
          <w:rFonts w:ascii="Bahnschrift SemiBold" w:eastAsia="Cupertino" w:hAnsi="Bahnschrift SemiBold" w:cs="Arial"/>
          <w:b/>
          <w:sz w:val="20"/>
        </w:rPr>
      </w:pPr>
      <w:r w:rsidRPr="00E14184">
        <w:rPr>
          <w:rFonts w:ascii="Calibri" w:eastAsia="Cupertino" w:hAnsi="Calibri" w:cs="Arial"/>
          <w:sz w:val="20"/>
          <w:u w:val="none"/>
        </w:rPr>
        <w:t xml:space="preserve">Obręb </w:t>
      </w:r>
      <w:proofErr w:type="spellStart"/>
      <w:r w:rsidRPr="00E14184">
        <w:rPr>
          <w:rFonts w:ascii="Calibri" w:eastAsia="Cupertino" w:hAnsi="Calibri" w:cs="Arial"/>
          <w:sz w:val="20"/>
          <w:u w:val="none"/>
        </w:rPr>
        <w:t>ewid</w:t>
      </w:r>
      <w:proofErr w:type="spellEnd"/>
      <w:r w:rsidRPr="00E14184">
        <w:rPr>
          <w:rFonts w:ascii="Calibri" w:eastAsia="Cupertino" w:hAnsi="Calibri" w:cs="Arial"/>
          <w:sz w:val="20"/>
          <w:u w:val="none"/>
        </w:rPr>
        <w:t>.:</w:t>
      </w:r>
      <w:r w:rsidR="00BE5CF8" w:rsidRPr="0030597D">
        <w:rPr>
          <w:rFonts w:ascii="Calibri" w:eastAsia="Cupertino" w:hAnsi="Calibri" w:cs="Arial"/>
          <w:sz w:val="20"/>
          <w:u w:val="none"/>
        </w:rPr>
        <w:tab/>
      </w:r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[{{ </w:t>
      </w:r>
      <w:proofErr w:type="spellStart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>polozenie_obreb_teryt</w:t>
      </w:r>
      <w:proofErr w:type="spellEnd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 }}] {{ </w:t>
      </w:r>
      <w:proofErr w:type="spellStart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>polozenie_obreb</w:t>
      </w:r>
      <w:proofErr w:type="spellEnd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 }}</w:t>
      </w:r>
    </w:p>
    <w:p w14:paraId="051BC579" w14:textId="77777777" w:rsidR="00B245ED" w:rsidRPr="0030597D" w:rsidRDefault="00BE5CF8" w:rsidP="00BE5CF8">
      <w:pPr>
        <w:pStyle w:val="Bezodstpw"/>
        <w:tabs>
          <w:tab w:val="left" w:pos="3969"/>
        </w:tabs>
        <w:ind w:left="1134"/>
        <w:jc w:val="left"/>
        <w:rPr>
          <w:rFonts w:ascii="Bahnschrift SemiBold" w:eastAsia="Cupertino" w:hAnsi="Bahnschrift SemiBold" w:cs="Arial"/>
          <w:b/>
          <w:sz w:val="20"/>
        </w:rPr>
      </w:pPr>
      <w:r w:rsidRPr="0030597D">
        <w:rPr>
          <w:rFonts w:ascii="Calibri" w:eastAsia="Cupertino" w:hAnsi="Calibri" w:cs="Arial"/>
          <w:sz w:val="20"/>
          <w:u w:val="none"/>
        </w:rPr>
        <w:t xml:space="preserve">Działka: </w:t>
      </w:r>
      <w:r w:rsidRPr="0030597D">
        <w:rPr>
          <w:rFonts w:ascii="Calibri" w:eastAsia="Cupertino" w:hAnsi="Calibri" w:cs="Arial"/>
          <w:sz w:val="20"/>
          <w:u w:val="none"/>
        </w:rPr>
        <w:tab/>
      </w:r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{{ </w:t>
      </w:r>
      <w:proofErr w:type="spellStart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>nr_dzialki</w:t>
      </w:r>
      <w:proofErr w:type="spellEnd"/>
      <w:r w:rsidR="00BD3411" w:rsidRPr="00B23080">
        <w:rPr>
          <w:rFonts w:ascii="Calibri" w:eastAsia="Cupertino" w:hAnsi="Calibri" w:cs="Arial"/>
          <w:b/>
          <w:bCs/>
          <w:sz w:val="20"/>
          <w:u w:val="none"/>
        </w:rPr>
        <w:t xml:space="preserve"> }}</w:t>
      </w:r>
    </w:p>
    <w:p w14:paraId="157368C2" w14:textId="77777777" w:rsidR="00B245ED" w:rsidRPr="0030597D" w:rsidRDefault="00B245ED" w:rsidP="00B245ED">
      <w:pPr>
        <w:pStyle w:val="Bezodstpw"/>
        <w:rPr>
          <w:rFonts w:ascii="Bahnschrift SemiBold" w:hAnsi="Bahnschrift SemiBold" w:cs="Arial"/>
          <w:sz w:val="16"/>
          <w:szCs w:val="16"/>
        </w:rPr>
      </w:pPr>
    </w:p>
    <w:p w14:paraId="07869DFE" w14:textId="77777777" w:rsidR="00B245ED" w:rsidRPr="0030597D" w:rsidRDefault="00B245ED" w:rsidP="00B245ED">
      <w:pPr>
        <w:pStyle w:val="Bezodstpw"/>
        <w:rPr>
          <w:rFonts w:ascii="Bahnschrift SemiBold" w:hAnsi="Bahnschrift SemiBold" w:cs="Arial"/>
          <w:sz w:val="16"/>
          <w:szCs w:val="16"/>
        </w:rPr>
      </w:pPr>
    </w:p>
    <w:p w14:paraId="5267BFA3" w14:textId="77777777" w:rsidR="00B45775" w:rsidRPr="0030597D" w:rsidRDefault="00B45775" w:rsidP="00340A26">
      <w:pPr>
        <w:pStyle w:val="Bezodstpw"/>
        <w:rPr>
          <w:rFonts w:ascii="Bahnschrift SemiBold" w:hAnsi="Bahnschrift SemiBold" w:cs="Arial"/>
          <w:sz w:val="24"/>
          <w:szCs w:val="24"/>
        </w:rPr>
      </w:pPr>
    </w:p>
    <w:p w14:paraId="712FAA0D" w14:textId="77777777" w:rsidR="00BE5CF8" w:rsidRPr="0030597D" w:rsidRDefault="00BE5CF8" w:rsidP="00340A26">
      <w:pPr>
        <w:pStyle w:val="Bezodstpw"/>
        <w:rPr>
          <w:rFonts w:ascii="Bahnschrift SemiBold" w:hAnsi="Bahnschrift SemiBold" w:cs="Arial"/>
          <w:sz w:val="24"/>
          <w:szCs w:val="24"/>
        </w:rPr>
      </w:pPr>
    </w:p>
    <w:p w14:paraId="4C9BACC2" w14:textId="77777777" w:rsidR="006B6AAA" w:rsidRPr="004004D8" w:rsidRDefault="006B6AAA" w:rsidP="006B6AAA">
      <w:pPr>
        <w:pStyle w:val="Bezodstpw"/>
        <w:keepNext/>
        <w:spacing w:before="160" w:after="280"/>
        <w:jc w:val="center"/>
        <w:rPr>
          <w:rFonts w:ascii="Bahnschrift SemiBold" w:hAnsi="Bahnschrift SemiBold" w:cs="Arial"/>
          <w:b/>
          <w:sz w:val="32"/>
          <w:szCs w:val="32"/>
          <w:u w:val="single"/>
        </w:rPr>
      </w:pPr>
      <w:r w:rsidRPr="004004D8">
        <w:rPr>
          <w:rFonts w:ascii="Calibri" w:hAnsi="Calibri" w:cs="Arial"/>
          <w:b/>
          <w:spacing w:val="12"/>
          <w:sz w:val="28"/>
          <w:szCs w:val="32"/>
          <w:u w:val="none"/>
        </w:rPr>
        <w:t xml:space="preserve">{{ </w:t>
      </w:r>
      <w:proofErr w:type="spellStart"/>
      <w:r w:rsidRPr="004004D8">
        <w:rPr>
          <w:rFonts w:ascii="Calibri" w:hAnsi="Calibri" w:cs="Arial"/>
          <w:b/>
          <w:spacing w:val="12"/>
          <w:sz w:val="28"/>
          <w:szCs w:val="32"/>
          <w:u w:val="none"/>
        </w:rPr>
        <w:t>rodzaj_pracy</w:t>
      </w:r>
      <w:proofErr w:type="spellEnd"/>
      <w:r w:rsidRPr="004004D8">
        <w:rPr>
          <w:rFonts w:ascii="Calibri" w:hAnsi="Calibri" w:cs="Arial"/>
          <w:b/>
          <w:spacing w:val="12"/>
          <w:sz w:val="28"/>
          <w:szCs w:val="32"/>
          <w:u w:val="none"/>
        </w:rPr>
        <w:t xml:space="preserve"> }}</w:t>
      </w:r>
    </w:p>
    <w:p w14:paraId="0B3F6805" w14:textId="77777777" w:rsidR="00904674" w:rsidRPr="0030597D" w:rsidRDefault="00904674" w:rsidP="009A59A2">
      <w:pPr>
        <w:pStyle w:val="Bezodstpw"/>
        <w:rPr>
          <w:rFonts w:ascii="Bahnschrift SemiBold" w:eastAsia="Cupertino" w:hAnsi="Bahnschrift SemiBold" w:cs="Arial"/>
          <w:b/>
          <w:bCs/>
          <w:sz w:val="32"/>
          <w:szCs w:val="32"/>
        </w:rPr>
      </w:pPr>
    </w:p>
    <w:p w14:paraId="1A863D9E" w14:textId="77777777" w:rsidR="00970932" w:rsidRPr="0030597D" w:rsidRDefault="00970932" w:rsidP="009A59A2">
      <w:pPr>
        <w:pStyle w:val="Bezodstpw"/>
        <w:rPr>
          <w:rFonts w:ascii="Bahnschrift SemiBold" w:eastAsia="Cupertino" w:hAnsi="Bahnschrift SemiBold" w:cs="Arial"/>
          <w:b/>
          <w:bCs/>
          <w:sz w:val="32"/>
          <w:szCs w:val="32"/>
        </w:rPr>
      </w:pPr>
    </w:p>
    <w:p w14:paraId="2AF699E9" w14:textId="77777777" w:rsidR="00B245ED" w:rsidRPr="00D2433E" w:rsidRDefault="00B45775" w:rsidP="009A59A2">
      <w:pPr>
        <w:pStyle w:val="Bezodstpw"/>
        <w:keepNext/>
        <w:jc w:val="center"/>
        <w:rPr>
          <w:rFonts w:ascii="Bahnschrift SemiBold" w:eastAsia="Cupertino" w:hAnsi="Bahnschrift SemiBold" w:cs="Arial"/>
          <w:b/>
          <w:bCs/>
          <w:sz w:val="28"/>
          <w:szCs w:val="28"/>
          <w:lang w:val="en-US"/>
        </w:rPr>
      </w:pPr>
      <w:proofErr w:type="spellStart"/>
      <w:r w:rsidRPr="00D2433E">
        <w:rPr>
          <w:rFonts w:ascii="Calibri" w:eastAsia="Cupertino" w:hAnsi="Calibri" w:cs="Arial"/>
          <w:b/>
          <w:bCs/>
          <w:sz w:val="20"/>
          <w:szCs w:val="28"/>
          <w:u w:val="none"/>
          <w:lang w:val="en-US"/>
        </w:rPr>
        <w:t>Spis</w:t>
      </w:r>
      <w:proofErr w:type="spellEnd"/>
      <w:r w:rsidRPr="00D2433E">
        <w:rPr>
          <w:rFonts w:ascii="Calibri" w:eastAsia="Cupertino" w:hAnsi="Calibri" w:cs="Arial"/>
          <w:b/>
          <w:bCs/>
          <w:sz w:val="20"/>
          <w:szCs w:val="28"/>
          <w:u w:val="none"/>
          <w:lang w:val="en-US"/>
        </w:rPr>
        <w:t xml:space="preserve"> </w:t>
      </w:r>
      <w:proofErr w:type="spellStart"/>
      <w:r w:rsidR="00FE6546" w:rsidRPr="00D2433E">
        <w:rPr>
          <w:rFonts w:ascii="Calibri" w:eastAsia="Cupertino" w:hAnsi="Calibri" w:cs="Arial"/>
          <w:b/>
          <w:bCs/>
          <w:sz w:val="20"/>
          <w:szCs w:val="28"/>
          <w:u w:val="none"/>
          <w:lang w:val="en-US"/>
        </w:rPr>
        <w:t>treści</w:t>
      </w:r>
      <w:proofErr w:type="spellEnd"/>
    </w:p>
    <w:p w14:paraId="517B4C5F" w14:textId="77777777" w:rsidR="001B2619" w:rsidRPr="00D2433E" w:rsidRDefault="001B2619" w:rsidP="00B245ED">
      <w:pPr>
        <w:pStyle w:val="Bezodstpw"/>
        <w:rPr>
          <w:rFonts w:ascii="Bahnschrift SemiBold" w:hAnsi="Bahnschrift SemiBold" w:cs="Arial"/>
          <w:sz w:val="16"/>
          <w:szCs w:val="16"/>
          <w:lang w:val="en-US"/>
        </w:rPr>
      </w:pPr>
    </w:p>
    <w:p w14:paraId="022DB25B" w14:textId="77777777" w:rsidR="00B245ED" w:rsidRPr="00D2433E" w:rsidRDefault="00B245ED" w:rsidP="00B245ED">
      <w:pPr>
        <w:pStyle w:val="Bezodstpw"/>
        <w:rPr>
          <w:rFonts w:ascii="Bahnschrift SemiBold" w:hAnsi="Bahnschrift SemiBold" w:cs="Arial"/>
          <w:lang w:val="en-US"/>
        </w:rPr>
      </w:pPr>
    </w:p>
    <w:p w14:paraId="2E1FF85E" w14:textId="77777777" w:rsidR="006B6AAA" w:rsidRPr="006B6AAA" w:rsidRDefault="006B6AAA" w:rsidP="006B6AAA">
      <w:pPr>
        <w:pStyle w:val="Bezodstpw"/>
        <w:rPr>
          <w:rFonts w:ascii="Bahnschrift SemiBold" w:hAnsi="Bahnschrift SemiBold" w:cs="Arial"/>
          <w:sz w:val="20"/>
          <w:lang w:val="en-US"/>
        </w:rPr>
      </w:pPr>
      <w:r w:rsidRPr="006B6AAA">
        <w:rPr>
          <w:rFonts w:ascii="Calibri" w:hAnsi="Calibri" w:cs="Arial"/>
          <w:sz w:val="20"/>
          <w:u w:val="none"/>
          <w:lang w:val="en-US"/>
        </w:rPr>
        <w:t xml:space="preserve">{%p for </w:t>
      </w:r>
      <w:proofErr w:type="spellStart"/>
      <w:r w:rsidRPr="006B6AAA">
        <w:rPr>
          <w:rFonts w:ascii="Calibri" w:hAnsi="Calibri" w:cs="Arial"/>
          <w:sz w:val="20"/>
          <w:u w:val="none"/>
          <w:lang w:val="en-US"/>
        </w:rPr>
        <w:t>pozycja</w:t>
      </w:r>
      <w:proofErr w:type="spellEnd"/>
      <w:r w:rsidRPr="006B6AAA">
        <w:rPr>
          <w:rFonts w:ascii="Calibri" w:hAnsi="Calibri" w:cs="Arial"/>
          <w:sz w:val="20"/>
          <w:u w:val="none"/>
          <w:lang w:val="en-US"/>
        </w:rPr>
        <w:t xml:space="preserve"> in </w:t>
      </w:r>
      <w:proofErr w:type="spellStart"/>
      <w:r w:rsidRPr="006B6AAA">
        <w:rPr>
          <w:rFonts w:ascii="Calibri" w:hAnsi="Calibri" w:cs="Arial"/>
          <w:sz w:val="20"/>
          <w:u w:val="none"/>
          <w:lang w:val="en-US"/>
        </w:rPr>
        <w:t>spis_tresci</w:t>
      </w:r>
      <w:proofErr w:type="spellEnd"/>
      <w:r w:rsidRPr="006B6AAA">
        <w:rPr>
          <w:rFonts w:ascii="Calibri" w:hAnsi="Calibri" w:cs="Arial"/>
          <w:sz w:val="20"/>
          <w:u w:val="none"/>
          <w:lang w:val="en-US"/>
        </w:rPr>
        <w:t xml:space="preserve"> %}</w:t>
      </w:r>
    </w:p>
    <w:p w14:paraId="1B88078B" w14:textId="77777777" w:rsidR="006B6AAA" w:rsidRPr="006B6AAA" w:rsidRDefault="006B6AAA" w:rsidP="006B6AAA">
      <w:pPr>
        <w:pStyle w:val="Bezodstpw"/>
        <w:tabs>
          <w:tab w:val="left" w:pos="510"/>
        </w:tabs>
        <w:spacing w:after="120"/>
        <w:ind w:left="510" w:hanging="510"/>
        <w:jc w:val="left"/>
        <w:rPr>
          <w:rFonts w:ascii="Bahnschrift SemiBold" w:hAnsi="Bahnschrift SemiBold" w:cs="Arial"/>
          <w:sz w:val="20"/>
          <w:lang w:val="en-US"/>
        </w:rPr>
      </w:pPr>
      <w:r w:rsidRPr="006B6AAA">
        <w:rPr>
          <w:rFonts w:ascii="Calibri" w:hAnsi="Calibri" w:cs="Arial"/>
          <w:sz w:val="20"/>
          <w:u w:val="none"/>
          <w:lang w:val="en-US"/>
        </w:rPr>
        <w:t xml:space="preserve">{{ </w:t>
      </w:r>
      <w:proofErr w:type="spellStart"/>
      <w:r w:rsidRPr="006B6AAA">
        <w:rPr>
          <w:rFonts w:ascii="Calibri" w:hAnsi="Calibri" w:cs="Arial"/>
          <w:sz w:val="20"/>
          <w:u w:val="none"/>
          <w:lang w:val="en-US"/>
        </w:rPr>
        <w:t>loop.index</w:t>
      </w:r>
      <w:proofErr w:type="spellEnd"/>
      <w:r w:rsidRPr="006B6AAA">
        <w:rPr>
          <w:rFonts w:ascii="Calibri" w:hAnsi="Calibri" w:cs="Arial"/>
          <w:sz w:val="20"/>
          <w:u w:val="none"/>
          <w:lang w:val="en-US"/>
        </w:rPr>
        <w:t xml:space="preserve"> }}.</w:t>
      </w:r>
      <w:r w:rsidRPr="006B6AAA">
        <w:rPr>
          <w:rFonts w:ascii="Calibri" w:hAnsi="Calibri" w:cs="Arial"/>
          <w:sz w:val="20"/>
          <w:u w:val="none"/>
          <w:lang w:val="en-US"/>
        </w:rPr>
        <w:tab/>
        <w:t xml:space="preserve">{{ </w:t>
      </w:r>
      <w:proofErr w:type="spellStart"/>
      <w:r w:rsidRPr="006B6AAA">
        <w:rPr>
          <w:rFonts w:ascii="Calibri" w:hAnsi="Calibri" w:cs="Arial"/>
          <w:sz w:val="20"/>
          <w:u w:val="none"/>
          <w:lang w:val="en-US"/>
        </w:rPr>
        <w:t>pozycja</w:t>
      </w:r>
      <w:proofErr w:type="spellEnd"/>
      <w:r w:rsidRPr="006B6AAA">
        <w:rPr>
          <w:rFonts w:ascii="Calibri" w:hAnsi="Calibri" w:cs="Arial"/>
          <w:sz w:val="20"/>
          <w:u w:val="none"/>
          <w:lang w:val="en-US"/>
        </w:rPr>
        <w:t xml:space="preserve"> }}</w:t>
      </w:r>
    </w:p>
    <w:p w14:paraId="4C961E5C" w14:textId="77777777" w:rsidR="006B6AAA" w:rsidRPr="006B6AAA" w:rsidRDefault="006B6AAA" w:rsidP="006B6AAA">
      <w:pPr>
        <w:pStyle w:val="Bezodstpw"/>
        <w:rPr>
          <w:rFonts w:ascii="Bahnschrift SemiBold" w:hAnsi="Bahnschrift SemiBold" w:cs="Arial"/>
          <w:sz w:val="20"/>
          <w:lang w:val="en-US"/>
        </w:rPr>
      </w:pPr>
      <w:r w:rsidRPr="006B6AAA">
        <w:rPr>
          <w:rFonts w:ascii="Calibri" w:hAnsi="Calibri" w:cs="Arial"/>
          <w:sz w:val="20"/>
          <w:u w:val="none"/>
          <w:lang w:val="en-US"/>
        </w:rPr>
        <w:t xml:space="preserve">{%p </w:t>
      </w:r>
      <w:proofErr w:type="spellStart"/>
      <w:r w:rsidRPr="006B6AAA">
        <w:rPr>
          <w:rFonts w:ascii="Calibri" w:hAnsi="Calibri" w:cs="Arial"/>
          <w:sz w:val="20"/>
          <w:u w:val="none"/>
          <w:lang w:val="en-US"/>
        </w:rPr>
        <w:t>endfor</w:t>
      </w:r>
      <w:proofErr w:type="spellEnd"/>
      <w:r w:rsidRPr="006B6AAA">
        <w:rPr>
          <w:rFonts w:ascii="Calibri" w:hAnsi="Calibri" w:cs="Arial"/>
          <w:sz w:val="20"/>
          <w:u w:val="none"/>
          <w:lang w:val="en-US"/>
        </w:rPr>
        <w:t xml:space="preserve"> %}</w:t>
      </w:r>
    </w:p>
    <w:p w14:paraId="36179879" w14:textId="77777777" w:rsidR="005E4C6B" w:rsidRPr="006B6AAA" w:rsidRDefault="005E4C6B" w:rsidP="00B245ED">
      <w:pPr>
        <w:pStyle w:val="Bezodstpw"/>
        <w:rPr>
          <w:rFonts w:ascii="Bahnschrift SemiBold" w:hAnsi="Bahnschrift SemiBold" w:cs="Arial"/>
          <w:sz w:val="24"/>
          <w:szCs w:val="24"/>
          <w:lang w:val="en-US"/>
        </w:rPr>
      </w:pPr>
    </w:p>
    <w:p w14:paraId="424126C2" w14:textId="77777777" w:rsidR="00FE6546" w:rsidRPr="006B6AAA" w:rsidRDefault="00FE6546" w:rsidP="00B245ED">
      <w:pPr>
        <w:pStyle w:val="Bezodstpw"/>
        <w:rPr>
          <w:rFonts w:ascii="Bahnschrift SemiBold" w:hAnsi="Bahnschrift SemiBold" w:cs="Arial"/>
          <w:sz w:val="24"/>
          <w:szCs w:val="24"/>
          <w:lang w:val="en-US"/>
        </w:rPr>
      </w:pPr>
    </w:p>
    <w:p w14:paraId="5878C148" w14:textId="77777777" w:rsidR="00B14225" w:rsidRPr="00B23080" w:rsidRDefault="00B14225" w:rsidP="00FE6546">
      <w:pPr>
        <w:pStyle w:val="Bezodstpw"/>
        <w:framePr w:wrap="around" w:hAnchor="margin" w:xAlign="right" w:yAlign="bottom"/>
        <w:jc w:val="right"/>
        <w:rPr>
          <w:rFonts w:ascii="Bahnschrift SemiBold" w:hAnsi="Bahnschrift SemiBold" w:cs="Arial"/>
          <w:b/>
          <w:bCs/>
          <w:sz w:val="20"/>
          <w:lang w:val="en-US"/>
        </w:rPr>
      </w:pPr>
      <w:r w:rsidRPr="00B23080">
        <w:rPr>
          <w:rFonts w:ascii="Calibri" w:hAnsi="Calibri" w:cs="Arial"/>
          <w:b/>
          <w:bCs/>
          <w:sz w:val="20"/>
          <w:u w:val="none"/>
          <w:lang w:val="en-US"/>
        </w:rPr>
        <w:t>Jakub Stania</w:t>
      </w:r>
      <w:r w:rsidR="00FE6546" w:rsidRPr="00B23080">
        <w:rPr>
          <w:rFonts w:ascii="Calibri" w:hAnsi="Calibri" w:cs="Arial"/>
          <w:b/>
          <w:bCs/>
          <w:sz w:val="20"/>
          <w:u w:val="none"/>
          <w:lang w:val="en-US"/>
        </w:rPr>
        <w:t xml:space="preserve">, nr </w:t>
      </w:r>
      <w:proofErr w:type="spellStart"/>
      <w:r w:rsidR="00FE6546" w:rsidRPr="00B23080">
        <w:rPr>
          <w:rFonts w:ascii="Calibri" w:hAnsi="Calibri" w:cs="Arial"/>
          <w:b/>
          <w:bCs/>
          <w:sz w:val="20"/>
          <w:u w:val="none"/>
          <w:lang w:val="en-US"/>
        </w:rPr>
        <w:t>upr</w:t>
      </w:r>
      <w:proofErr w:type="spellEnd"/>
      <w:r w:rsidR="00FE6546" w:rsidRPr="00B23080">
        <w:rPr>
          <w:rFonts w:ascii="Calibri" w:hAnsi="Calibri" w:cs="Arial"/>
          <w:b/>
          <w:bCs/>
          <w:sz w:val="20"/>
          <w:u w:val="none"/>
          <w:lang w:val="en-US"/>
        </w:rPr>
        <w:t>. 23266</w:t>
      </w:r>
    </w:p>
    <w:p w14:paraId="2B9BDB12" w14:textId="77777777" w:rsidR="00B14225" w:rsidRPr="00D2433E" w:rsidRDefault="00B14225" w:rsidP="00FE6546">
      <w:pPr>
        <w:pStyle w:val="Bezodstpw"/>
        <w:framePr w:wrap="around" w:hAnchor="margin" w:xAlign="right" w:yAlign="bottom"/>
        <w:jc w:val="right"/>
        <w:rPr>
          <w:rFonts w:ascii="Bahnschrift SemiBold" w:hAnsi="Bahnschrift SemiBold" w:cs="Arial"/>
          <w:b/>
          <w:sz w:val="20"/>
          <w:lang w:val="en-US"/>
        </w:rPr>
      </w:pPr>
    </w:p>
    <w:p w14:paraId="15301B4E" w14:textId="77777777" w:rsidR="00B14225" w:rsidRPr="00D2433E" w:rsidRDefault="00B14225" w:rsidP="00FE6546">
      <w:pPr>
        <w:pStyle w:val="Bezodstpw"/>
        <w:framePr w:wrap="around" w:hAnchor="margin" w:xAlign="right" w:yAlign="bottom"/>
        <w:jc w:val="right"/>
        <w:rPr>
          <w:rFonts w:ascii="Bahnschrift SemiBold" w:hAnsi="Bahnschrift SemiBold" w:cs="Arial"/>
          <w:b/>
          <w:sz w:val="20"/>
          <w:lang w:val="en-US"/>
        </w:rPr>
      </w:pPr>
    </w:p>
    <w:sectPr w:rsidR="00B14225" w:rsidRPr="00D2433E" w:rsidSect="007F53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383" w:right="1418" w:bottom="1418" w:left="1418" w:header="425" w:footer="223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201F" w14:textId="77777777" w:rsidR="00F02037" w:rsidRDefault="00F02037">
      <w:r>
        <w:separator/>
      </w:r>
    </w:p>
  </w:endnote>
  <w:endnote w:type="continuationSeparator" w:id="0">
    <w:p w14:paraId="518FAC4B" w14:textId="77777777" w:rsidR="00F02037" w:rsidRDefault="00F02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pertino">
    <w:altName w:val="Arial Unicode MS"/>
    <w:charset w:val="8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F3CD" w14:textId="77777777" w:rsidR="00F02037" w:rsidRDefault="00F02037">
      <w:r>
        <w:separator/>
      </w:r>
    </w:p>
  </w:footnote>
  <w:footnote w:type="continuationSeparator" w:id="0">
    <w:p w14:paraId="02EA4760" w14:textId="77777777" w:rsidR="00F02037" w:rsidRDefault="00F02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9CCC" w14:textId="77777777" w:rsidR="002642A2" w:rsidRDefault="002642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ADC4" w14:textId="77777777" w:rsidR="002548E7" w:rsidRPr="00135853" w:rsidRDefault="002548E7" w:rsidP="00135853">
    <w:pPr>
      <w:pStyle w:val="Nagwek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A0416" w14:textId="77777777" w:rsidR="00553C0C" w:rsidRDefault="00553C0C" w:rsidP="0030597D">
    <w:pPr>
      <w:pStyle w:val="Nagwek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EBC"/>
    <w:multiLevelType w:val="multilevel"/>
    <w:tmpl w:val="F2BCA846"/>
    <w:lvl w:ilvl="0">
      <w:start w:val="1"/>
      <w:numFmt w:val="upperRoman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."/>
      <w:lvlJc w:val="left"/>
      <w:pPr>
        <w:tabs>
          <w:tab w:val="num" w:pos="1647"/>
        </w:tabs>
        <w:ind w:left="1134" w:hanging="567"/>
      </w:pPr>
    </w:lvl>
    <w:lvl w:ilvl="3">
      <w:start w:val="1"/>
      <w:numFmt w:val="decimal"/>
      <w:lvlText w:val="%2.%3.%4."/>
      <w:lvlJc w:val="left"/>
      <w:pPr>
        <w:tabs>
          <w:tab w:val="num" w:pos="2291"/>
        </w:tabs>
        <w:ind w:left="1701" w:hanging="850"/>
      </w:pPr>
    </w:lvl>
    <w:lvl w:ilvl="4">
      <w:start w:val="1"/>
      <w:numFmt w:val="decimal"/>
      <w:lvlText w:val="%2.%5.%4.%3."/>
      <w:lvlJc w:val="left"/>
      <w:pPr>
        <w:tabs>
          <w:tab w:val="num" w:pos="2934"/>
        </w:tabs>
        <w:ind w:left="2126" w:hanging="992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5E35979"/>
    <w:multiLevelType w:val="hybridMultilevel"/>
    <w:tmpl w:val="E46246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516B2"/>
    <w:multiLevelType w:val="hybridMultilevel"/>
    <w:tmpl w:val="FFE6E9A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9B00A03"/>
    <w:multiLevelType w:val="hybridMultilevel"/>
    <w:tmpl w:val="E988BC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C79B5"/>
    <w:multiLevelType w:val="hybridMultilevel"/>
    <w:tmpl w:val="A83A3D90"/>
    <w:lvl w:ilvl="0" w:tplc="2F287BD8">
      <w:start w:val="1"/>
      <w:numFmt w:val="decimal"/>
      <w:lvlText w:val="%1."/>
      <w:lvlJc w:val="left"/>
      <w:pPr>
        <w:ind w:left="1080" w:hanging="360"/>
      </w:pPr>
      <w:rPr>
        <w:rFonts w:eastAsia="Cupertino" w:hint="default"/>
        <w:b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A36EC3"/>
    <w:multiLevelType w:val="hybridMultilevel"/>
    <w:tmpl w:val="93F0E0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 w:tplc="CF0480B6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50246"/>
    <w:multiLevelType w:val="multilevel"/>
    <w:tmpl w:val="338E3DB0"/>
    <w:lvl w:ilvl="0">
      <w:start w:val="1"/>
      <w:numFmt w:val="none"/>
      <w:pStyle w:val="Nagwek1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agwek2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Nagwek3"/>
      <w:lvlText w:val="%2.%3."/>
      <w:lvlJc w:val="left"/>
      <w:pPr>
        <w:tabs>
          <w:tab w:val="num" w:pos="1647"/>
        </w:tabs>
        <w:ind w:left="1134" w:hanging="567"/>
      </w:pPr>
      <w:rPr>
        <w:rFonts w:hint="default"/>
      </w:rPr>
    </w:lvl>
    <w:lvl w:ilvl="3">
      <w:start w:val="1"/>
      <w:numFmt w:val="decimal"/>
      <w:pStyle w:val="Nagwek4"/>
      <w:lvlText w:val="%2.%3.%4."/>
      <w:lvlJc w:val="left"/>
      <w:pPr>
        <w:tabs>
          <w:tab w:val="num" w:pos="2291"/>
        </w:tabs>
        <w:ind w:left="1701" w:hanging="850"/>
      </w:pPr>
      <w:rPr>
        <w:rFonts w:hint="default"/>
      </w:rPr>
    </w:lvl>
    <w:lvl w:ilvl="4">
      <w:start w:val="1"/>
      <w:numFmt w:val="decimal"/>
      <w:pStyle w:val="Nagwek5"/>
      <w:lvlText w:val="%2.%3.%4.%5"/>
      <w:lvlJc w:val="left"/>
      <w:pPr>
        <w:tabs>
          <w:tab w:val="num" w:pos="2934"/>
        </w:tabs>
        <w:ind w:left="2126" w:hanging="992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pStyle w:val="Nagwek7"/>
      <w:lvlText w:val="%2.%3.%4.%5.%6.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864946658">
    <w:abstractNumId w:val="0"/>
  </w:num>
  <w:num w:numId="2" w16cid:durableId="1325622067">
    <w:abstractNumId w:val="0"/>
  </w:num>
  <w:num w:numId="3" w16cid:durableId="1517186140">
    <w:abstractNumId w:val="0"/>
  </w:num>
  <w:num w:numId="4" w16cid:durableId="1727221304">
    <w:abstractNumId w:val="0"/>
  </w:num>
  <w:num w:numId="5" w16cid:durableId="125704995">
    <w:abstractNumId w:val="0"/>
  </w:num>
  <w:num w:numId="6" w16cid:durableId="1153062472">
    <w:abstractNumId w:val="0"/>
  </w:num>
  <w:num w:numId="7" w16cid:durableId="1091971569">
    <w:abstractNumId w:val="0"/>
  </w:num>
  <w:num w:numId="8" w16cid:durableId="1233127753">
    <w:abstractNumId w:val="0"/>
  </w:num>
  <w:num w:numId="9" w16cid:durableId="1583370506">
    <w:abstractNumId w:val="0"/>
  </w:num>
  <w:num w:numId="10" w16cid:durableId="637761556">
    <w:abstractNumId w:val="0"/>
  </w:num>
  <w:num w:numId="11" w16cid:durableId="1714966260">
    <w:abstractNumId w:val="0"/>
  </w:num>
  <w:num w:numId="12" w16cid:durableId="503665272">
    <w:abstractNumId w:val="0"/>
  </w:num>
  <w:num w:numId="13" w16cid:durableId="135418500">
    <w:abstractNumId w:val="0"/>
  </w:num>
  <w:num w:numId="14" w16cid:durableId="1215584824">
    <w:abstractNumId w:val="0"/>
  </w:num>
  <w:num w:numId="15" w16cid:durableId="1654262938">
    <w:abstractNumId w:val="0"/>
  </w:num>
  <w:num w:numId="16" w16cid:durableId="559823337">
    <w:abstractNumId w:val="0"/>
  </w:num>
  <w:num w:numId="17" w16cid:durableId="1908615143">
    <w:abstractNumId w:val="0"/>
  </w:num>
  <w:num w:numId="18" w16cid:durableId="132715923">
    <w:abstractNumId w:val="0"/>
  </w:num>
  <w:num w:numId="19" w16cid:durableId="1781874005">
    <w:abstractNumId w:val="0"/>
  </w:num>
  <w:num w:numId="20" w16cid:durableId="754017420">
    <w:abstractNumId w:val="0"/>
  </w:num>
  <w:num w:numId="21" w16cid:durableId="701857390">
    <w:abstractNumId w:val="0"/>
  </w:num>
  <w:num w:numId="22" w16cid:durableId="262881307">
    <w:abstractNumId w:val="0"/>
  </w:num>
  <w:num w:numId="23" w16cid:durableId="2111121996">
    <w:abstractNumId w:val="0"/>
  </w:num>
  <w:num w:numId="24" w16cid:durableId="1735346615">
    <w:abstractNumId w:val="0"/>
  </w:num>
  <w:num w:numId="25" w16cid:durableId="939532192">
    <w:abstractNumId w:val="6"/>
  </w:num>
  <w:num w:numId="26" w16cid:durableId="11379171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3605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40346628">
    <w:abstractNumId w:val="1"/>
  </w:num>
  <w:num w:numId="29" w16cid:durableId="2055693313">
    <w:abstractNumId w:val="4"/>
  </w:num>
  <w:num w:numId="30" w16cid:durableId="884609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1D"/>
    <w:rsid w:val="0000031F"/>
    <w:rsid w:val="0000339C"/>
    <w:rsid w:val="00005669"/>
    <w:rsid w:val="00007AFF"/>
    <w:rsid w:val="00020EFF"/>
    <w:rsid w:val="00024109"/>
    <w:rsid w:val="0003131B"/>
    <w:rsid w:val="000352B1"/>
    <w:rsid w:val="0003659B"/>
    <w:rsid w:val="00037C23"/>
    <w:rsid w:val="00037C3F"/>
    <w:rsid w:val="00042450"/>
    <w:rsid w:val="0004764A"/>
    <w:rsid w:val="00047F32"/>
    <w:rsid w:val="00053200"/>
    <w:rsid w:val="00053BDF"/>
    <w:rsid w:val="00053FA2"/>
    <w:rsid w:val="00055DA0"/>
    <w:rsid w:val="00062BAA"/>
    <w:rsid w:val="000714F9"/>
    <w:rsid w:val="00075CFC"/>
    <w:rsid w:val="00075F72"/>
    <w:rsid w:val="00087014"/>
    <w:rsid w:val="00095473"/>
    <w:rsid w:val="000B1007"/>
    <w:rsid w:val="000B266C"/>
    <w:rsid w:val="000B7215"/>
    <w:rsid w:val="000C1538"/>
    <w:rsid w:val="000C6B78"/>
    <w:rsid w:val="000D07C8"/>
    <w:rsid w:val="000D2B48"/>
    <w:rsid w:val="000D4B3C"/>
    <w:rsid w:val="000D6218"/>
    <w:rsid w:val="000D741F"/>
    <w:rsid w:val="000E4DDE"/>
    <w:rsid w:val="000F1909"/>
    <w:rsid w:val="000F5755"/>
    <w:rsid w:val="000F5A5F"/>
    <w:rsid w:val="0010312C"/>
    <w:rsid w:val="00106614"/>
    <w:rsid w:val="0010667E"/>
    <w:rsid w:val="001103F9"/>
    <w:rsid w:val="00111C76"/>
    <w:rsid w:val="00114506"/>
    <w:rsid w:val="00135853"/>
    <w:rsid w:val="00141CEA"/>
    <w:rsid w:val="00144852"/>
    <w:rsid w:val="00157A5F"/>
    <w:rsid w:val="00157BE8"/>
    <w:rsid w:val="001629D9"/>
    <w:rsid w:val="001644B4"/>
    <w:rsid w:val="001655F0"/>
    <w:rsid w:val="0018309A"/>
    <w:rsid w:val="00184AC5"/>
    <w:rsid w:val="00192723"/>
    <w:rsid w:val="001A71E5"/>
    <w:rsid w:val="001B2619"/>
    <w:rsid w:val="001B3EF0"/>
    <w:rsid w:val="001B40DA"/>
    <w:rsid w:val="001B4BB9"/>
    <w:rsid w:val="001B78E1"/>
    <w:rsid w:val="001C1893"/>
    <w:rsid w:val="001C28C1"/>
    <w:rsid w:val="001C6B05"/>
    <w:rsid w:val="001D51FE"/>
    <w:rsid w:val="001D6C80"/>
    <w:rsid w:val="001E01BD"/>
    <w:rsid w:val="001E4D56"/>
    <w:rsid w:val="001E6BD3"/>
    <w:rsid w:val="001E795C"/>
    <w:rsid w:val="001F0ED7"/>
    <w:rsid w:val="001F2D5A"/>
    <w:rsid w:val="001F5CD7"/>
    <w:rsid w:val="001F60CD"/>
    <w:rsid w:val="002062BB"/>
    <w:rsid w:val="002152BD"/>
    <w:rsid w:val="0021750B"/>
    <w:rsid w:val="00217A08"/>
    <w:rsid w:val="00223C3E"/>
    <w:rsid w:val="0022580E"/>
    <w:rsid w:val="002310F2"/>
    <w:rsid w:val="0023150A"/>
    <w:rsid w:val="0023590E"/>
    <w:rsid w:val="002414C8"/>
    <w:rsid w:val="00244FFF"/>
    <w:rsid w:val="0025475C"/>
    <w:rsid w:val="002548E7"/>
    <w:rsid w:val="00254B2A"/>
    <w:rsid w:val="00257648"/>
    <w:rsid w:val="002628DF"/>
    <w:rsid w:val="00263188"/>
    <w:rsid w:val="00263D00"/>
    <w:rsid w:val="002642A2"/>
    <w:rsid w:val="00270ED7"/>
    <w:rsid w:val="00273A56"/>
    <w:rsid w:val="00273CE9"/>
    <w:rsid w:val="00275B1D"/>
    <w:rsid w:val="00275CFB"/>
    <w:rsid w:val="00286BC3"/>
    <w:rsid w:val="00293F35"/>
    <w:rsid w:val="002A0119"/>
    <w:rsid w:val="002B4F0A"/>
    <w:rsid w:val="002B5462"/>
    <w:rsid w:val="002C27C6"/>
    <w:rsid w:val="002C5ACC"/>
    <w:rsid w:val="002C6C38"/>
    <w:rsid w:val="002D3366"/>
    <w:rsid w:val="002D38C5"/>
    <w:rsid w:val="002D7214"/>
    <w:rsid w:val="002E145C"/>
    <w:rsid w:val="002E256D"/>
    <w:rsid w:val="002E35CC"/>
    <w:rsid w:val="002E4FE4"/>
    <w:rsid w:val="002E5B62"/>
    <w:rsid w:val="002E60D6"/>
    <w:rsid w:val="002E6D01"/>
    <w:rsid w:val="002E74CB"/>
    <w:rsid w:val="002F06E0"/>
    <w:rsid w:val="002F2111"/>
    <w:rsid w:val="002F3C33"/>
    <w:rsid w:val="00300499"/>
    <w:rsid w:val="00304EF4"/>
    <w:rsid w:val="0030597D"/>
    <w:rsid w:val="003101DF"/>
    <w:rsid w:val="00321CE9"/>
    <w:rsid w:val="00332B73"/>
    <w:rsid w:val="0033672C"/>
    <w:rsid w:val="00337DCB"/>
    <w:rsid w:val="00340A26"/>
    <w:rsid w:val="00343386"/>
    <w:rsid w:val="00347433"/>
    <w:rsid w:val="003536DD"/>
    <w:rsid w:val="00367282"/>
    <w:rsid w:val="00367DB4"/>
    <w:rsid w:val="00371282"/>
    <w:rsid w:val="00376806"/>
    <w:rsid w:val="00376A88"/>
    <w:rsid w:val="00377450"/>
    <w:rsid w:val="00380014"/>
    <w:rsid w:val="00393B4D"/>
    <w:rsid w:val="0039585B"/>
    <w:rsid w:val="003A21B0"/>
    <w:rsid w:val="003B08D9"/>
    <w:rsid w:val="003B164F"/>
    <w:rsid w:val="003B2BCC"/>
    <w:rsid w:val="003C1022"/>
    <w:rsid w:val="003C24BD"/>
    <w:rsid w:val="003C6A27"/>
    <w:rsid w:val="003D1BF8"/>
    <w:rsid w:val="003D2CA9"/>
    <w:rsid w:val="003D30C9"/>
    <w:rsid w:val="003D603C"/>
    <w:rsid w:val="003E3C62"/>
    <w:rsid w:val="003E4855"/>
    <w:rsid w:val="003F2402"/>
    <w:rsid w:val="004004D8"/>
    <w:rsid w:val="00402E07"/>
    <w:rsid w:val="0040653B"/>
    <w:rsid w:val="00410429"/>
    <w:rsid w:val="0041221F"/>
    <w:rsid w:val="00424DC0"/>
    <w:rsid w:val="00426403"/>
    <w:rsid w:val="004358F1"/>
    <w:rsid w:val="00440E3E"/>
    <w:rsid w:val="004418C0"/>
    <w:rsid w:val="00451B45"/>
    <w:rsid w:val="00453189"/>
    <w:rsid w:val="004617C5"/>
    <w:rsid w:val="00474097"/>
    <w:rsid w:val="00475C7E"/>
    <w:rsid w:val="00476143"/>
    <w:rsid w:val="00480864"/>
    <w:rsid w:val="004911F0"/>
    <w:rsid w:val="004A0113"/>
    <w:rsid w:val="004A40DC"/>
    <w:rsid w:val="004A7EA8"/>
    <w:rsid w:val="004B235E"/>
    <w:rsid w:val="004B27B1"/>
    <w:rsid w:val="004B4834"/>
    <w:rsid w:val="004D01C8"/>
    <w:rsid w:val="004D3CFA"/>
    <w:rsid w:val="004E139B"/>
    <w:rsid w:val="004E54F5"/>
    <w:rsid w:val="004F30D3"/>
    <w:rsid w:val="004F3D64"/>
    <w:rsid w:val="004F67E0"/>
    <w:rsid w:val="00501224"/>
    <w:rsid w:val="00503A1C"/>
    <w:rsid w:val="00504C7C"/>
    <w:rsid w:val="00521E07"/>
    <w:rsid w:val="00543A44"/>
    <w:rsid w:val="00550539"/>
    <w:rsid w:val="00553C0C"/>
    <w:rsid w:val="00562358"/>
    <w:rsid w:val="00563657"/>
    <w:rsid w:val="00570D16"/>
    <w:rsid w:val="00571F22"/>
    <w:rsid w:val="00577DDA"/>
    <w:rsid w:val="00581F83"/>
    <w:rsid w:val="00586E81"/>
    <w:rsid w:val="00587701"/>
    <w:rsid w:val="00587C71"/>
    <w:rsid w:val="00594DA8"/>
    <w:rsid w:val="005952D7"/>
    <w:rsid w:val="005A064A"/>
    <w:rsid w:val="005A3E3C"/>
    <w:rsid w:val="005A4389"/>
    <w:rsid w:val="005B0CB4"/>
    <w:rsid w:val="005B1847"/>
    <w:rsid w:val="005B406C"/>
    <w:rsid w:val="005B4173"/>
    <w:rsid w:val="005B79F2"/>
    <w:rsid w:val="005C0545"/>
    <w:rsid w:val="005C07C0"/>
    <w:rsid w:val="005C220D"/>
    <w:rsid w:val="005C4129"/>
    <w:rsid w:val="005D2766"/>
    <w:rsid w:val="005D37E7"/>
    <w:rsid w:val="005D5D52"/>
    <w:rsid w:val="005E4C6B"/>
    <w:rsid w:val="005F2385"/>
    <w:rsid w:val="005F30B1"/>
    <w:rsid w:val="005F3DA7"/>
    <w:rsid w:val="0060056E"/>
    <w:rsid w:val="0060070D"/>
    <w:rsid w:val="00601500"/>
    <w:rsid w:val="0061092D"/>
    <w:rsid w:val="00620C64"/>
    <w:rsid w:val="00626484"/>
    <w:rsid w:val="00632589"/>
    <w:rsid w:val="006353A0"/>
    <w:rsid w:val="00635435"/>
    <w:rsid w:val="00646769"/>
    <w:rsid w:val="00652705"/>
    <w:rsid w:val="00653BAC"/>
    <w:rsid w:val="00655630"/>
    <w:rsid w:val="00655914"/>
    <w:rsid w:val="00662800"/>
    <w:rsid w:val="00665244"/>
    <w:rsid w:val="00665AE0"/>
    <w:rsid w:val="00666E43"/>
    <w:rsid w:val="00673425"/>
    <w:rsid w:val="00674E52"/>
    <w:rsid w:val="00674F0D"/>
    <w:rsid w:val="00675AA7"/>
    <w:rsid w:val="006777E0"/>
    <w:rsid w:val="006862D8"/>
    <w:rsid w:val="006A0A09"/>
    <w:rsid w:val="006A6D1D"/>
    <w:rsid w:val="006B08E3"/>
    <w:rsid w:val="006B2E3A"/>
    <w:rsid w:val="006B6AAA"/>
    <w:rsid w:val="006C2265"/>
    <w:rsid w:val="006E1D60"/>
    <w:rsid w:val="006F3799"/>
    <w:rsid w:val="006F3C05"/>
    <w:rsid w:val="006F67EB"/>
    <w:rsid w:val="006F7287"/>
    <w:rsid w:val="007017B9"/>
    <w:rsid w:val="007070DB"/>
    <w:rsid w:val="007070E4"/>
    <w:rsid w:val="00711524"/>
    <w:rsid w:val="0071755F"/>
    <w:rsid w:val="00724606"/>
    <w:rsid w:val="007374F8"/>
    <w:rsid w:val="007434DF"/>
    <w:rsid w:val="0074762B"/>
    <w:rsid w:val="00752A2A"/>
    <w:rsid w:val="0076417F"/>
    <w:rsid w:val="007705CD"/>
    <w:rsid w:val="007711AC"/>
    <w:rsid w:val="00773D1E"/>
    <w:rsid w:val="00774290"/>
    <w:rsid w:val="00774391"/>
    <w:rsid w:val="0078249E"/>
    <w:rsid w:val="007872CB"/>
    <w:rsid w:val="007901A1"/>
    <w:rsid w:val="00790803"/>
    <w:rsid w:val="00794D6E"/>
    <w:rsid w:val="007A159C"/>
    <w:rsid w:val="007A3DA1"/>
    <w:rsid w:val="007A6718"/>
    <w:rsid w:val="007B0822"/>
    <w:rsid w:val="007B534B"/>
    <w:rsid w:val="007C3108"/>
    <w:rsid w:val="007C3D3D"/>
    <w:rsid w:val="007D2A94"/>
    <w:rsid w:val="007D7548"/>
    <w:rsid w:val="007E0C8B"/>
    <w:rsid w:val="007E19FE"/>
    <w:rsid w:val="007E5FF6"/>
    <w:rsid w:val="007E7DE9"/>
    <w:rsid w:val="007F04EC"/>
    <w:rsid w:val="007F0941"/>
    <w:rsid w:val="007F29EA"/>
    <w:rsid w:val="007F3938"/>
    <w:rsid w:val="007F3E5A"/>
    <w:rsid w:val="007F53C9"/>
    <w:rsid w:val="00800814"/>
    <w:rsid w:val="00801663"/>
    <w:rsid w:val="0081537D"/>
    <w:rsid w:val="00820447"/>
    <w:rsid w:val="00823A55"/>
    <w:rsid w:val="00824A20"/>
    <w:rsid w:val="00825D6E"/>
    <w:rsid w:val="008451C3"/>
    <w:rsid w:val="008460D9"/>
    <w:rsid w:val="00847C77"/>
    <w:rsid w:val="00852CF5"/>
    <w:rsid w:val="00856556"/>
    <w:rsid w:val="00856725"/>
    <w:rsid w:val="0085679B"/>
    <w:rsid w:val="0086507A"/>
    <w:rsid w:val="00866DA6"/>
    <w:rsid w:val="00875F8C"/>
    <w:rsid w:val="00881DD2"/>
    <w:rsid w:val="00882E95"/>
    <w:rsid w:val="0089328D"/>
    <w:rsid w:val="00893F69"/>
    <w:rsid w:val="00896720"/>
    <w:rsid w:val="008A04A5"/>
    <w:rsid w:val="008A3966"/>
    <w:rsid w:val="008A4CFA"/>
    <w:rsid w:val="008B4379"/>
    <w:rsid w:val="008B56EF"/>
    <w:rsid w:val="008B6D1D"/>
    <w:rsid w:val="008C75CB"/>
    <w:rsid w:val="008D115E"/>
    <w:rsid w:val="008D454F"/>
    <w:rsid w:val="008E1E9B"/>
    <w:rsid w:val="008E4A65"/>
    <w:rsid w:val="009007BD"/>
    <w:rsid w:val="00904674"/>
    <w:rsid w:val="0090694C"/>
    <w:rsid w:val="00911F99"/>
    <w:rsid w:val="00925538"/>
    <w:rsid w:val="00930B39"/>
    <w:rsid w:val="00932774"/>
    <w:rsid w:val="00937561"/>
    <w:rsid w:val="00951537"/>
    <w:rsid w:val="00955834"/>
    <w:rsid w:val="00956357"/>
    <w:rsid w:val="00962BEA"/>
    <w:rsid w:val="00963AB7"/>
    <w:rsid w:val="00966D26"/>
    <w:rsid w:val="00966D3C"/>
    <w:rsid w:val="00970932"/>
    <w:rsid w:val="00985A0E"/>
    <w:rsid w:val="00996B0F"/>
    <w:rsid w:val="009A2E2A"/>
    <w:rsid w:val="009A4F26"/>
    <w:rsid w:val="009A59A2"/>
    <w:rsid w:val="009B2D55"/>
    <w:rsid w:val="009B39FA"/>
    <w:rsid w:val="009B4F2B"/>
    <w:rsid w:val="009D6918"/>
    <w:rsid w:val="009E1DF5"/>
    <w:rsid w:val="009E29C8"/>
    <w:rsid w:val="009F52D5"/>
    <w:rsid w:val="009F5D40"/>
    <w:rsid w:val="00A005E9"/>
    <w:rsid w:val="00A026FD"/>
    <w:rsid w:val="00A04D89"/>
    <w:rsid w:val="00A14C0F"/>
    <w:rsid w:val="00A1521B"/>
    <w:rsid w:val="00A218E9"/>
    <w:rsid w:val="00A25885"/>
    <w:rsid w:val="00A3138F"/>
    <w:rsid w:val="00A321C1"/>
    <w:rsid w:val="00A417D8"/>
    <w:rsid w:val="00A436B0"/>
    <w:rsid w:val="00A44722"/>
    <w:rsid w:val="00A476B4"/>
    <w:rsid w:val="00A56BF4"/>
    <w:rsid w:val="00A62A15"/>
    <w:rsid w:val="00A643F1"/>
    <w:rsid w:val="00A6517E"/>
    <w:rsid w:val="00A65E12"/>
    <w:rsid w:val="00A7058E"/>
    <w:rsid w:val="00A764F2"/>
    <w:rsid w:val="00A87F18"/>
    <w:rsid w:val="00A94977"/>
    <w:rsid w:val="00A95004"/>
    <w:rsid w:val="00A97BC6"/>
    <w:rsid w:val="00AA239A"/>
    <w:rsid w:val="00AA40E2"/>
    <w:rsid w:val="00AA7DC6"/>
    <w:rsid w:val="00AB3575"/>
    <w:rsid w:val="00AB6697"/>
    <w:rsid w:val="00AC226B"/>
    <w:rsid w:val="00AC6457"/>
    <w:rsid w:val="00AC6B17"/>
    <w:rsid w:val="00AD03C3"/>
    <w:rsid w:val="00AD4862"/>
    <w:rsid w:val="00AD6A29"/>
    <w:rsid w:val="00AD6E1D"/>
    <w:rsid w:val="00AD791C"/>
    <w:rsid w:val="00AE49BE"/>
    <w:rsid w:val="00AE519C"/>
    <w:rsid w:val="00AF4A62"/>
    <w:rsid w:val="00B0594B"/>
    <w:rsid w:val="00B1111A"/>
    <w:rsid w:val="00B14225"/>
    <w:rsid w:val="00B23080"/>
    <w:rsid w:val="00B23149"/>
    <w:rsid w:val="00B23650"/>
    <w:rsid w:val="00B24150"/>
    <w:rsid w:val="00B245ED"/>
    <w:rsid w:val="00B25710"/>
    <w:rsid w:val="00B4421E"/>
    <w:rsid w:val="00B45775"/>
    <w:rsid w:val="00B52EA2"/>
    <w:rsid w:val="00B5649B"/>
    <w:rsid w:val="00B62A92"/>
    <w:rsid w:val="00B63D39"/>
    <w:rsid w:val="00B70FE1"/>
    <w:rsid w:val="00B71435"/>
    <w:rsid w:val="00B7429C"/>
    <w:rsid w:val="00B8376B"/>
    <w:rsid w:val="00B90C10"/>
    <w:rsid w:val="00BA4F51"/>
    <w:rsid w:val="00BA50A5"/>
    <w:rsid w:val="00BA53A6"/>
    <w:rsid w:val="00BB0BB2"/>
    <w:rsid w:val="00BB213D"/>
    <w:rsid w:val="00BB5027"/>
    <w:rsid w:val="00BB639A"/>
    <w:rsid w:val="00BB7E56"/>
    <w:rsid w:val="00BC3821"/>
    <w:rsid w:val="00BD01D6"/>
    <w:rsid w:val="00BD3411"/>
    <w:rsid w:val="00BD52BF"/>
    <w:rsid w:val="00BD5F8D"/>
    <w:rsid w:val="00BD7794"/>
    <w:rsid w:val="00BD7C48"/>
    <w:rsid w:val="00BE1057"/>
    <w:rsid w:val="00BE5CF8"/>
    <w:rsid w:val="00BE7C8C"/>
    <w:rsid w:val="00BF3259"/>
    <w:rsid w:val="00BF56B3"/>
    <w:rsid w:val="00BF67D4"/>
    <w:rsid w:val="00C070F1"/>
    <w:rsid w:val="00C075E9"/>
    <w:rsid w:val="00C07C11"/>
    <w:rsid w:val="00C16369"/>
    <w:rsid w:val="00C16EF5"/>
    <w:rsid w:val="00C21EA2"/>
    <w:rsid w:val="00C22E72"/>
    <w:rsid w:val="00C27151"/>
    <w:rsid w:val="00C272C3"/>
    <w:rsid w:val="00C30F59"/>
    <w:rsid w:val="00C325F3"/>
    <w:rsid w:val="00C41296"/>
    <w:rsid w:val="00C42F6F"/>
    <w:rsid w:val="00C52125"/>
    <w:rsid w:val="00C6338F"/>
    <w:rsid w:val="00C64EE8"/>
    <w:rsid w:val="00C704DA"/>
    <w:rsid w:val="00C72B63"/>
    <w:rsid w:val="00C77D9F"/>
    <w:rsid w:val="00C813D1"/>
    <w:rsid w:val="00C832C9"/>
    <w:rsid w:val="00C8347D"/>
    <w:rsid w:val="00C86417"/>
    <w:rsid w:val="00C86FB5"/>
    <w:rsid w:val="00C9132A"/>
    <w:rsid w:val="00C92235"/>
    <w:rsid w:val="00C92683"/>
    <w:rsid w:val="00CB1530"/>
    <w:rsid w:val="00CB1EA6"/>
    <w:rsid w:val="00CD4BB7"/>
    <w:rsid w:val="00CE14D9"/>
    <w:rsid w:val="00CE18D7"/>
    <w:rsid w:val="00CE2105"/>
    <w:rsid w:val="00CE2BB5"/>
    <w:rsid w:val="00CE3488"/>
    <w:rsid w:val="00CE3F84"/>
    <w:rsid w:val="00CE44F1"/>
    <w:rsid w:val="00CF5AAF"/>
    <w:rsid w:val="00CF6FD4"/>
    <w:rsid w:val="00CF7E56"/>
    <w:rsid w:val="00D004A3"/>
    <w:rsid w:val="00D0144A"/>
    <w:rsid w:val="00D02EED"/>
    <w:rsid w:val="00D11E4F"/>
    <w:rsid w:val="00D2433E"/>
    <w:rsid w:val="00D30709"/>
    <w:rsid w:val="00D30D77"/>
    <w:rsid w:val="00D31A18"/>
    <w:rsid w:val="00D35485"/>
    <w:rsid w:val="00D35EC0"/>
    <w:rsid w:val="00D4317F"/>
    <w:rsid w:val="00D5120B"/>
    <w:rsid w:val="00D5248E"/>
    <w:rsid w:val="00D7329B"/>
    <w:rsid w:val="00D7481A"/>
    <w:rsid w:val="00D7751F"/>
    <w:rsid w:val="00D81674"/>
    <w:rsid w:val="00D91EFD"/>
    <w:rsid w:val="00D96060"/>
    <w:rsid w:val="00DA0F55"/>
    <w:rsid w:val="00DA1259"/>
    <w:rsid w:val="00DA3E02"/>
    <w:rsid w:val="00DA5A8E"/>
    <w:rsid w:val="00DB7373"/>
    <w:rsid w:val="00DC19A1"/>
    <w:rsid w:val="00DC6AF4"/>
    <w:rsid w:val="00DE1211"/>
    <w:rsid w:val="00DE4D93"/>
    <w:rsid w:val="00DE7799"/>
    <w:rsid w:val="00DF5FBD"/>
    <w:rsid w:val="00E00CA6"/>
    <w:rsid w:val="00E016CA"/>
    <w:rsid w:val="00E02257"/>
    <w:rsid w:val="00E10C40"/>
    <w:rsid w:val="00E1406C"/>
    <w:rsid w:val="00E14184"/>
    <w:rsid w:val="00E1491A"/>
    <w:rsid w:val="00E175ED"/>
    <w:rsid w:val="00E22DE8"/>
    <w:rsid w:val="00E2319A"/>
    <w:rsid w:val="00E272C4"/>
    <w:rsid w:val="00E36910"/>
    <w:rsid w:val="00E42098"/>
    <w:rsid w:val="00E437DA"/>
    <w:rsid w:val="00E5351E"/>
    <w:rsid w:val="00E55C3F"/>
    <w:rsid w:val="00E66EC4"/>
    <w:rsid w:val="00E71E9A"/>
    <w:rsid w:val="00E73E5F"/>
    <w:rsid w:val="00E756F6"/>
    <w:rsid w:val="00E76218"/>
    <w:rsid w:val="00E81954"/>
    <w:rsid w:val="00E84B6D"/>
    <w:rsid w:val="00E86335"/>
    <w:rsid w:val="00E97111"/>
    <w:rsid w:val="00EA43CF"/>
    <w:rsid w:val="00EB75A9"/>
    <w:rsid w:val="00EC15D3"/>
    <w:rsid w:val="00EC3509"/>
    <w:rsid w:val="00EC43A5"/>
    <w:rsid w:val="00EC6109"/>
    <w:rsid w:val="00ED03C7"/>
    <w:rsid w:val="00ED4FB9"/>
    <w:rsid w:val="00ED7620"/>
    <w:rsid w:val="00EE6453"/>
    <w:rsid w:val="00EE6E62"/>
    <w:rsid w:val="00F01863"/>
    <w:rsid w:val="00F02037"/>
    <w:rsid w:val="00F02F40"/>
    <w:rsid w:val="00F0546E"/>
    <w:rsid w:val="00F106F2"/>
    <w:rsid w:val="00F147A6"/>
    <w:rsid w:val="00F21660"/>
    <w:rsid w:val="00F237BC"/>
    <w:rsid w:val="00F251AA"/>
    <w:rsid w:val="00F26313"/>
    <w:rsid w:val="00F3019A"/>
    <w:rsid w:val="00F32F20"/>
    <w:rsid w:val="00F34C3E"/>
    <w:rsid w:val="00F35326"/>
    <w:rsid w:val="00F412E4"/>
    <w:rsid w:val="00F43891"/>
    <w:rsid w:val="00F6121D"/>
    <w:rsid w:val="00F665FB"/>
    <w:rsid w:val="00F67856"/>
    <w:rsid w:val="00F733CE"/>
    <w:rsid w:val="00F75EF3"/>
    <w:rsid w:val="00F85322"/>
    <w:rsid w:val="00F92005"/>
    <w:rsid w:val="00F932CF"/>
    <w:rsid w:val="00F950D9"/>
    <w:rsid w:val="00FA261E"/>
    <w:rsid w:val="00FB0F12"/>
    <w:rsid w:val="00FC4B8E"/>
    <w:rsid w:val="00FC4C0D"/>
    <w:rsid w:val="00FC6F7F"/>
    <w:rsid w:val="00FD0E34"/>
    <w:rsid w:val="00FD208E"/>
    <w:rsid w:val="00FD6FFB"/>
    <w:rsid w:val="00FE1401"/>
    <w:rsid w:val="00FE6546"/>
    <w:rsid w:val="00FE7067"/>
    <w:rsid w:val="00F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78A46B"/>
  <w15:chartTrackingRefBased/>
  <w15:docId w15:val="{6B355EA9-7696-4A13-93A2-5228599C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E145C"/>
    <w:pPr>
      <w:spacing w:line="360" w:lineRule="auto"/>
      <w:jc w:val="both"/>
    </w:pPr>
    <w:rPr>
      <w:rFonts w:ascii="Calibri" w:hAnsi="Calibri"/>
      <w:kern w:val="16"/>
      <w:sz w:val="20"/>
    </w:rPr>
  </w:style>
  <w:style w:type="paragraph" w:styleId="Nagwek1">
    <w:name w:val="heading 1"/>
    <w:basedOn w:val="Normalny"/>
    <w:next w:val="Normalny"/>
    <w:qFormat/>
    <w:pPr>
      <w:keepNext/>
      <w:numPr>
        <w:numId w:val="25"/>
      </w:numPr>
      <w:shd w:val="pct30" w:color="auto" w:fill="FFFFFF"/>
      <w:tabs>
        <w:tab w:val="left" w:pos="567"/>
      </w:tabs>
      <w:spacing w:before="240" w:after="60"/>
      <w:outlineLvl w:val="0"/>
    </w:pPr>
    <w:rPr>
      <w:b/>
      <w:caps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25"/>
      </w:numPr>
      <w:spacing w:before="240" w:after="60"/>
      <w:outlineLvl w:val="1"/>
    </w:pPr>
    <w:rPr>
      <w:b/>
      <w:caps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25"/>
      </w:numPr>
      <w:spacing w:before="240" w:after="60"/>
      <w:outlineLvl w:val="2"/>
    </w:pPr>
    <w:rPr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25"/>
      </w:numPr>
      <w:tabs>
        <w:tab w:val="left" w:pos="1701"/>
      </w:tabs>
      <w:spacing w:before="240" w:after="60"/>
      <w:outlineLvl w:val="3"/>
    </w:pPr>
    <w:rPr>
      <w:b/>
      <w:i/>
      <w:sz w:val="24"/>
    </w:rPr>
  </w:style>
  <w:style w:type="paragraph" w:styleId="Nagwek5">
    <w:name w:val="heading 5"/>
    <w:basedOn w:val="Normalny"/>
    <w:next w:val="Normalny"/>
    <w:qFormat/>
    <w:pPr>
      <w:numPr>
        <w:ilvl w:val="4"/>
        <w:numId w:val="25"/>
      </w:numPr>
      <w:tabs>
        <w:tab w:val="left" w:pos="2126"/>
      </w:tabs>
      <w:spacing w:before="240" w:after="60"/>
      <w:outlineLvl w:val="4"/>
    </w:pPr>
    <w:rPr>
      <w:i/>
      <w:sz w:val="24"/>
    </w:rPr>
  </w:style>
  <w:style w:type="paragraph" w:styleId="Nagwek6">
    <w:name w:val="heading 6"/>
    <w:basedOn w:val="Normalny"/>
    <w:next w:val="Normalny"/>
    <w:qFormat/>
    <w:rsid w:val="00D5248E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Nagwek7">
    <w:name w:val="heading 7"/>
    <w:basedOn w:val="Normalny"/>
    <w:next w:val="Normalny"/>
    <w:qFormat/>
    <w:rsid w:val="00286BC3"/>
    <w:pPr>
      <w:numPr>
        <w:ilvl w:val="6"/>
        <w:numId w:val="25"/>
      </w:numPr>
      <w:spacing w:before="240" w:after="60"/>
      <w:outlineLvl w:val="6"/>
    </w:pPr>
    <w:rPr>
      <w:i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basedOn w:val="Normalny"/>
    <w:next w:val="Normalny"/>
    <w:semiHidden/>
    <w:pPr>
      <w:tabs>
        <w:tab w:val="left" w:pos="709"/>
        <w:tab w:val="right" w:leader="dot" w:pos="9062"/>
      </w:tabs>
      <w:spacing w:before="120" w:after="120"/>
      <w:ind w:left="709" w:hanging="709"/>
      <w:jc w:val="left"/>
    </w:pPr>
    <w:rPr>
      <w:b/>
      <w:caps/>
      <w:noProof/>
      <w:sz w:val="24"/>
    </w:rPr>
  </w:style>
  <w:style w:type="paragraph" w:styleId="Spistreci2">
    <w:name w:val="toc 2"/>
    <w:basedOn w:val="Normalny"/>
    <w:next w:val="Normalny"/>
    <w:semiHidden/>
    <w:pPr>
      <w:tabs>
        <w:tab w:val="left" w:pos="567"/>
        <w:tab w:val="right" w:leader="dot" w:pos="9062"/>
      </w:tabs>
      <w:ind w:left="568" w:hanging="284"/>
      <w:jc w:val="left"/>
    </w:pPr>
    <w:rPr>
      <w:smallCaps/>
      <w:noProof/>
    </w:rPr>
  </w:style>
  <w:style w:type="paragraph" w:styleId="Spistreci3">
    <w:name w:val="toc 3"/>
    <w:basedOn w:val="Normalny"/>
    <w:next w:val="Normalny"/>
    <w:semiHidden/>
    <w:pPr>
      <w:tabs>
        <w:tab w:val="left" w:pos="851"/>
        <w:tab w:val="right" w:leader="dot" w:pos="9062"/>
      </w:tabs>
      <w:spacing w:before="60"/>
      <w:ind w:left="850" w:hanging="425"/>
      <w:jc w:val="left"/>
    </w:pPr>
    <w:rPr>
      <w:noProof/>
    </w:rPr>
  </w:style>
  <w:style w:type="paragraph" w:styleId="Spistreci4">
    <w:name w:val="toc 4"/>
    <w:basedOn w:val="Normalny"/>
    <w:next w:val="Normalny"/>
    <w:semiHidden/>
    <w:pPr>
      <w:tabs>
        <w:tab w:val="left" w:pos="1276"/>
        <w:tab w:val="right" w:leader="dot" w:pos="9062"/>
      </w:tabs>
      <w:spacing w:before="60"/>
      <w:ind w:left="1276" w:hanging="618"/>
      <w:jc w:val="left"/>
    </w:pPr>
    <w:rPr>
      <w:i/>
      <w:noProof/>
      <w:sz w:val="18"/>
    </w:rPr>
  </w:style>
  <w:style w:type="paragraph" w:styleId="Spistreci5">
    <w:name w:val="toc 5"/>
    <w:basedOn w:val="Normalny"/>
    <w:next w:val="Normalny"/>
    <w:semiHidden/>
    <w:pPr>
      <w:tabs>
        <w:tab w:val="left" w:pos="1701"/>
        <w:tab w:val="right" w:leader="dot" w:pos="9062"/>
      </w:tabs>
      <w:spacing w:before="60"/>
      <w:ind w:left="1701" w:hanging="822"/>
      <w:jc w:val="left"/>
    </w:pPr>
    <w:rPr>
      <w:i/>
      <w:noProof/>
      <w:sz w:val="18"/>
    </w:rPr>
  </w:style>
  <w:style w:type="paragraph" w:styleId="Legenda">
    <w:name w:val="caption"/>
    <w:basedOn w:val="Normalny"/>
    <w:next w:val="Normalny"/>
    <w:qFormat/>
    <w:pPr>
      <w:spacing w:after="120" w:line="240" w:lineRule="auto"/>
    </w:pPr>
    <w:rPr>
      <w:b/>
      <w:sz w:val="18"/>
    </w:rPr>
  </w:style>
  <w:style w:type="paragraph" w:styleId="Nagwek">
    <w:name w:val="header"/>
    <w:basedOn w:val="Normalny"/>
    <w:link w:val="NagwekZnak"/>
    <w:uiPriority w:val="99"/>
    <w:pPr>
      <w:pBdr>
        <w:bottom w:val="single" w:sz="4" w:space="1" w:color="auto"/>
      </w:pBdr>
      <w:tabs>
        <w:tab w:val="center" w:pos="4536"/>
        <w:tab w:val="right" w:pos="9072"/>
      </w:tabs>
      <w:jc w:val="center"/>
    </w:pPr>
    <w:rPr>
      <w:i/>
      <w:sz w:val="18"/>
    </w:rPr>
  </w:style>
  <w:style w:type="paragraph" w:styleId="Tekstpodstawowy2">
    <w:name w:val="Body Text 2"/>
    <w:basedOn w:val="Normalny"/>
    <w:rsid w:val="00E22DE8"/>
    <w:pPr>
      <w:spacing w:after="120" w:line="480" w:lineRule="auto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SZABLONPISANIAGOSIA">
    <w:name w:val="SZABLON PISANIA GOSIA"/>
    <w:basedOn w:val="Normalny"/>
    <w:autoRedefine/>
    <w:rsid w:val="00DC19A1"/>
    <w:rPr>
      <w:rFonts w:ascii="Book Antiqua" w:hAnsi="Book Antiqua"/>
      <w:kern w:val="0"/>
      <w:szCs w:val="24"/>
    </w:rPr>
  </w:style>
  <w:style w:type="paragraph" w:styleId="Stopka">
    <w:name w:val="footer"/>
    <w:basedOn w:val="Normalny"/>
    <w:link w:val="StopkaZnak"/>
    <w:uiPriority w:val="99"/>
    <w:pPr>
      <w:pBdr>
        <w:top w:val="double" w:sz="2" w:space="1" w:color="BFBFBF"/>
      </w:pBdr>
      <w:tabs>
        <w:tab w:val="center" w:pos="4535"/>
        <w:tab w:val="right" w:pos="9070"/>
      </w:tabs>
      <w:spacing w:before="120"/>
    </w:pPr>
  </w:style>
  <w:style w:type="character" w:styleId="Numerstrony">
    <w:name w:val="page number"/>
    <w:basedOn w:val="Domylnaczcionkaakapitu"/>
  </w:style>
  <w:style w:type="paragraph" w:styleId="Spistreci6">
    <w:name w:val="toc 6"/>
    <w:basedOn w:val="Normalny"/>
    <w:next w:val="Normalny"/>
    <w:autoRedefine/>
    <w:semiHidden/>
    <w:pPr>
      <w:ind w:left="1100"/>
    </w:pPr>
  </w:style>
  <w:style w:type="paragraph" w:styleId="Spistreci7">
    <w:name w:val="toc 7"/>
    <w:basedOn w:val="Normalny"/>
    <w:next w:val="Normalny"/>
    <w:autoRedefine/>
    <w:semiHidden/>
    <w:pPr>
      <w:ind w:left="1320"/>
    </w:pPr>
  </w:style>
  <w:style w:type="paragraph" w:styleId="Spistreci8">
    <w:name w:val="toc 8"/>
    <w:basedOn w:val="Normalny"/>
    <w:next w:val="Normalny"/>
    <w:autoRedefine/>
    <w:semiHidden/>
    <w:pPr>
      <w:ind w:left="1540"/>
    </w:pPr>
  </w:style>
  <w:style w:type="paragraph" w:styleId="Spistreci9">
    <w:name w:val="toc 9"/>
    <w:basedOn w:val="Normalny"/>
    <w:next w:val="Normalny"/>
    <w:autoRedefine/>
    <w:semiHidden/>
    <w:pPr>
      <w:ind w:left="1760"/>
    </w:pPr>
  </w:style>
  <w:style w:type="paragraph" w:customStyle="1" w:styleId="WW-Tekstkomentarza">
    <w:name w:val="WW-Tekst komentarza"/>
    <w:basedOn w:val="Normalny"/>
    <w:rsid w:val="00DE1211"/>
    <w:pPr>
      <w:suppressAutoHyphens/>
      <w:spacing w:line="240" w:lineRule="auto"/>
      <w:jc w:val="left"/>
    </w:pPr>
    <w:rPr>
      <w:rFonts w:ascii="Arial" w:hAnsi="Arial"/>
      <w:kern w:val="0"/>
    </w:rPr>
  </w:style>
  <w:style w:type="character" w:styleId="Hipercze">
    <w:name w:val="Hyperlink"/>
    <w:rsid w:val="00DE1211"/>
    <w:rPr>
      <w:color w:val="0000FF"/>
      <w:u w:val="single"/>
    </w:rPr>
  </w:style>
  <w:style w:type="paragraph" w:styleId="Tekstpodstawowy">
    <w:name w:val="Body Text"/>
    <w:basedOn w:val="Normalny"/>
    <w:rsid w:val="00DE1211"/>
    <w:pPr>
      <w:suppressAutoHyphens/>
      <w:spacing w:after="120" w:line="240" w:lineRule="auto"/>
      <w:jc w:val="left"/>
    </w:pPr>
    <w:rPr>
      <w:rFonts w:ascii="Arial" w:hAnsi="Arial"/>
      <w:kern w:val="0"/>
    </w:rPr>
  </w:style>
  <w:style w:type="paragraph" w:customStyle="1" w:styleId="WW-Tekstpodstawowy3">
    <w:name w:val="WW-Tekst podstawowy 3"/>
    <w:basedOn w:val="Normalny"/>
    <w:rsid w:val="00DE1211"/>
    <w:pPr>
      <w:suppressAutoHyphens/>
      <w:spacing w:line="240" w:lineRule="auto"/>
    </w:pPr>
    <w:rPr>
      <w:rFonts w:ascii="Times New Roman" w:hAnsi="Times New Roman"/>
      <w:kern w:val="0"/>
      <w:sz w:val="24"/>
    </w:rPr>
  </w:style>
  <w:style w:type="table" w:customStyle="1" w:styleId="Tabela">
    <w:name w:val="Tabela"/>
    <w:basedOn w:val="Standardowy"/>
    <w:rsid w:val="003C1022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pPr>
        <w:wordWrap/>
        <w:spacing w:line="240" w:lineRule="auto"/>
        <w:jc w:val="center"/>
      </w:pPr>
      <w:rPr>
        <w:rFonts w:ascii="Segoe UI" w:hAnsi="Segoe UI"/>
        <w:b/>
        <w:bCs/>
        <w:i w:val="0"/>
        <w:color w:val="auto"/>
        <w:sz w:val="22"/>
      </w:rPr>
      <w:tblPr/>
      <w:tcPr>
        <w:tcBorders>
          <w:bottom w:val="single" w:sz="12" w:space="0" w:color="000000"/>
        </w:tcBorders>
        <w:shd w:val="clear" w:color="808080" w:fill="E0E0E0"/>
      </w:tcPr>
    </w:tblStylePr>
  </w:style>
  <w:style w:type="paragraph" w:styleId="Tytu">
    <w:name w:val="Title"/>
    <w:basedOn w:val="Normalny"/>
    <w:qFormat/>
    <w:rsid w:val="00DA0F55"/>
    <w:pPr>
      <w:spacing w:line="240" w:lineRule="auto"/>
      <w:jc w:val="center"/>
    </w:pPr>
    <w:rPr>
      <w:rFonts w:ascii="Times New Roman" w:hAnsi="Times New Roman"/>
      <w:b/>
      <w:kern w:val="0"/>
      <w:sz w:val="32"/>
    </w:rPr>
  </w:style>
  <w:style w:type="paragraph" w:customStyle="1" w:styleId="Standardowy1">
    <w:name w:val="Standardowy1"/>
    <w:rsid w:val="00D5248E"/>
    <w:rPr>
      <w:sz w:val="24"/>
      <w:szCs w:val="24"/>
    </w:rPr>
  </w:style>
  <w:style w:type="paragraph" w:customStyle="1" w:styleId="Bezodstpw1">
    <w:name w:val="Bez odstępów1"/>
    <w:rsid w:val="00D7751F"/>
    <w:rPr>
      <w:rFonts w:ascii="Calibri" w:hAnsi="Calibri" w:cs="Calibri"/>
      <w:sz w:val="22"/>
      <w:szCs w:val="22"/>
      <w:lang w:eastAsia="en-US"/>
    </w:rPr>
  </w:style>
  <w:style w:type="character" w:styleId="Pogrubienie">
    <w:name w:val="Strong"/>
    <w:qFormat/>
    <w:rsid w:val="00F412E4"/>
    <w:rPr>
      <w:b/>
      <w:bCs/>
    </w:rPr>
  </w:style>
  <w:style w:type="paragraph" w:customStyle="1" w:styleId="Akapitzlist1">
    <w:name w:val="Akapit z listą1"/>
    <w:basedOn w:val="Normalny"/>
    <w:rsid w:val="008E4A65"/>
    <w:pPr>
      <w:suppressAutoHyphens/>
      <w:spacing w:line="240" w:lineRule="auto"/>
      <w:ind w:left="720"/>
      <w:jc w:val="left"/>
    </w:pPr>
    <w:rPr>
      <w:rFonts w:ascii="Times New Roman" w:hAnsi="Times New Roman"/>
      <w:kern w:val="0"/>
      <w:sz w:val="24"/>
      <w:szCs w:val="24"/>
      <w:lang w:eastAsia="ar-SA"/>
    </w:rPr>
  </w:style>
  <w:style w:type="paragraph" w:styleId="Tekstpodstawowywcity">
    <w:name w:val="Body Text Indent"/>
    <w:basedOn w:val="Normalny"/>
    <w:rsid w:val="00A44722"/>
    <w:pPr>
      <w:spacing w:after="120"/>
      <w:ind w:left="283"/>
    </w:pPr>
  </w:style>
  <w:style w:type="paragraph" w:customStyle="1" w:styleId="Default">
    <w:name w:val="Default"/>
    <w:rsid w:val="00304E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kstdymka">
    <w:name w:val="Balloon Text"/>
    <w:basedOn w:val="Normalny"/>
    <w:link w:val="TekstdymkaZnak"/>
    <w:rsid w:val="007F04EC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kstdymkaZnak">
    <w:name w:val="Tekst dymka Znak"/>
    <w:link w:val="Tekstdymka"/>
    <w:rsid w:val="007F04EC"/>
    <w:rPr>
      <w:rFonts w:ascii="Segoe UI" w:hAnsi="Segoe UI" w:cs="Segoe UI"/>
      <w:kern w:val="16"/>
      <w:sz w:val="18"/>
      <w:szCs w:val="18"/>
    </w:rPr>
  </w:style>
  <w:style w:type="paragraph" w:styleId="Bezodstpw">
    <w:name w:val="No Spacing"/>
    <w:uiPriority w:val="1"/>
    <w:qFormat/>
    <w:rsid w:val="00C86417"/>
    <w:pPr>
      <w:jc w:val="both"/>
    </w:pPr>
    <w:rPr>
      <w:rFonts w:ascii="Century Gothic" w:hAnsi="Century Gothic"/>
      <w:kern w:val="16"/>
      <w:sz w:val="22"/>
    </w:rPr>
  </w:style>
  <w:style w:type="paragraph" w:styleId="Akapitzlist">
    <w:name w:val="List Paragraph"/>
    <w:basedOn w:val="Normalny"/>
    <w:uiPriority w:val="34"/>
    <w:qFormat/>
    <w:rsid w:val="00075CFC"/>
    <w:pPr>
      <w:ind w:left="708"/>
    </w:pPr>
  </w:style>
  <w:style w:type="character" w:customStyle="1" w:styleId="NagwekZnak">
    <w:name w:val="Nagłówek Znak"/>
    <w:link w:val="Nagwek"/>
    <w:uiPriority w:val="99"/>
    <w:rsid w:val="00553C0C"/>
    <w:rPr>
      <w:rFonts w:ascii="Century Gothic" w:hAnsi="Century Gothic"/>
      <w:i/>
      <w:kern w:val="16"/>
      <w:sz w:val="18"/>
    </w:rPr>
  </w:style>
  <w:style w:type="character" w:customStyle="1" w:styleId="StopkaZnak">
    <w:name w:val="Stopka Znak"/>
    <w:link w:val="Stopka"/>
    <w:uiPriority w:val="99"/>
    <w:rsid w:val="00C075E9"/>
    <w:rPr>
      <w:rFonts w:ascii="Century Gothic" w:hAnsi="Century Gothic"/>
      <w:caps/>
      <w:kern w:val="16"/>
    </w:rPr>
  </w:style>
  <w:style w:type="character" w:styleId="Nierozpoznanawzmianka">
    <w:name w:val="Unresolved Mention"/>
    <w:uiPriority w:val="99"/>
    <w:semiHidden/>
    <w:unhideWhenUsed/>
    <w:rsid w:val="00C0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file:///C:\Users\proca\Desktop\operat1.png" TargetMode="External"/><Relationship Id="rId14" Type="http://schemas.openxmlformats.org/officeDocument/2006/relationships/header" Target="head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PTBS\Dane%20aplikacji\Microsoft\Szablony\Dokument%20PTBS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E7D7FF-8BE7-4F6A-87C4-09AADA676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PTBS.dot</Template>
  <TotalTime>2</TotalTime>
  <Pages>1</Pages>
  <Words>58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</vt:lpstr>
    </vt:vector>
  </TitlesOfParts>
  <Company>CONSORG</Company>
  <LinksUpToDate>false</LinksUpToDate>
  <CharactersWithSpaces>409</CharactersWithSpaces>
  <SharedDoc>false</SharedDoc>
  <HLinks>
    <vt:vector size="6" baseType="variant">
      <vt:variant>
        <vt:i4>7929892</vt:i4>
      </vt:variant>
      <vt:variant>
        <vt:i4>-1</vt:i4>
      </vt:variant>
      <vt:variant>
        <vt:i4>2054</vt:i4>
      </vt:variant>
      <vt:variant>
        <vt:i4>1</vt:i4>
      </vt:variant>
      <vt:variant>
        <vt:lpwstr>C:\Users\proca\Desktop\operat1.png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PTBS</dc:creator>
  <cp:keywords/>
  <cp:lastModifiedBy>Piotr Stania</cp:lastModifiedBy>
  <cp:revision>10</cp:revision>
  <cp:lastPrinted>2024-07-24T17:31:00Z</cp:lastPrinted>
  <dcterms:created xsi:type="dcterms:W3CDTF">2026-07-31T16:18:00Z</dcterms:created>
  <dcterms:modified xsi:type="dcterms:W3CDTF">2026-08-01T06:35:00Z</dcterms:modified>
</cp:coreProperties>
</file>