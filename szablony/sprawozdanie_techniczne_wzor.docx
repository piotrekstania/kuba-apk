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Bahnschrift SemiBold" w:hAnsi="Bahnschrift SemiBold"/>
          <w:noProof/>
          <w:sz w:val="12"/>
        </w:rPr>
        <w:drawing>
          <wp:anchor distT="0" distB="0" distL="114300" distR="114300" simplePos="0" relativeHeight="251657728" behindDoc="0" locked="0" layoutInCell="1" allowOverlap="1" wp14:anchorId="6647997A" wp14:editId="48CF3E5D">
            <wp:simplePos x="0" y="0"/>
            <wp:positionH relativeFrom="margin">
              <wp:posOffset>208800</wp:posOffset>
            </wp:positionH>
            <wp:positionV relativeFrom="margin">
              <wp:posOffset>144000</wp:posOffset>
            </wp:positionV>
            <wp:extent cx="1800000" cy="586077"/>
            <wp:effectExtent l="0" t="0" r="0" b="0"/>
            <wp:wrapTopAndBottom/>
            <wp:docPr id="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 cx="1800000" cy="586077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586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7101B7" w14:textId="784A6CBD" w:rsidR="00FC7F8B" w:rsidRPr="00625A83" w:rsidRDefault="001F3373" w:rsidP="009331DA">
      <w:pPr>
        <w:pStyle w:val="Bezodstpw"/>
        <w:spacing w:before="160" w:after="280"/>
        <w:jc w:val="center"/>
        <w:rPr>
          <w:rFonts w:ascii="Bahnschrift SemiBold" w:hAnsi="Bahnschrift SemiBold" w:cs="Arial"/>
          <w:sz w:val="24"/>
          <w:szCs w:val="24"/>
          <w:u w:val="single"/>
        </w:rPr>
      </w:pPr>
      <w:r w:rsidR="00FC7F8B" w:rsidRPr="00625A83">
        <w:rPr>
          <w:rFonts w:ascii="Bahnschrift SemiBold" w:hAnsi="Bahnschrift SemiBold" w:cs="Arial"/>
          <w:b/>
          <w:spacing w:val="12"/>
          <w:sz w:val="28"/>
          <w:szCs w:val="24"/>
          <w:u w:val="none"/>
        </w:rPr>
        <w:t>SPRAWOZDANIE TECHNICZNE</w:t>
      </w:r>
    </w:p>
    <w:p w14:paraId="7D5B7A41" w14:textId="77777777" w:rsidR="00FC7F8B" w:rsidRPr="00FC7F8B" w:rsidRDefault="00FC7F8B" w:rsidP="00FC7F8B">
      <w:pPr>
        <w:pStyle w:val="Bezodstpw"/>
        <w:rPr>
          <w:rFonts w:ascii="Bahnschrift SemiBold" w:hAnsi="Bahnschrift SemiBold" w:cs="Arial"/>
        </w:rPr>
      </w:pPr>
    </w:p>
    <w:p w14:paraId="492270F7" w14:textId="77777777" w:rsidR="0035609C" w:rsidRPr="0035609C" w:rsidRDefault="0035609C" w:rsidP="0035609C">
      <w:pPr>
        <w:pStyle w:val="Bezodstpw"/>
        <w:ind w:left="720"/>
        <w:jc w:val="left"/>
        <w:rPr>
          <w:rFonts w:ascii="Bahnschrift SemiBold" w:hAnsi="Bahnschrift SemiBold" w:cs="Arial"/>
          <w:sz w:val="20"/>
          <w:u w:val="single"/>
        </w:rPr>
      </w:pPr>
    </w:p>
    <w:p w14:paraId="4BC7EBB6" w14:textId="77777777" w:rsidR="0035609C" w:rsidRPr="0035609C" w:rsidRDefault="0035609C" w:rsidP="0035609C">
      <w:pPr>
        <w:pStyle w:val="Bezodstpw"/>
        <w:ind w:left="720"/>
        <w:jc w:val="left"/>
        <w:rPr>
          <w:rFonts w:ascii="Bahnschrift SemiBold" w:hAnsi="Bahnschrift SemiBold" w:cs="Arial"/>
          <w:sz w:val="20"/>
          <w:u w:val="single"/>
        </w:rPr>
      </w:pPr>
    </w:p>
    <w:p w14:paraId="746BDE10" w14:textId="49548D92" w:rsidR="00DE067B" w:rsidRPr="00DE067B" w:rsidRDefault="00FC7F8B" w:rsidP="00DE067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  <w:u w:val="single"/>
        </w:rPr>
      </w:pPr>
      <w:r w:rsidRPr="008B6391">
        <w:rPr>
          <w:rFonts w:ascii="Bahnschrift SemiBold" w:hAnsi="Bahnschrift SemiBold" w:cs="Arial"/>
          <w:b/>
          <w:sz w:val="20"/>
          <w:u w:val="none"/>
        </w:rPr>
        <w:t>Określenie celu wykonywanych prac geodezyjnych:</w:t>
      </w:r>
    </w:p>
    <w:p w14:paraId="685657F9" w14:textId="4D69F1BE" w:rsidR="00DE067B" w:rsidRPr="00DE067B" w:rsidRDefault="00DE067B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  <w:u w:val="single"/>
        </w:rPr>
      </w:pPr>
      <w:r w:rsidRPr="00DE067B">
        <w:rPr>
          <w:rFonts w:ascii="Bahnschrift SemiBold" w:hAnsi="Bahnschrift SemiBold" w:cs="Arial"/>
          <w:b w:val="0"/>
          <w:sz w:val="20"/>
          <w:u w:val="none"/>
        </w:rPr>
        <w:t xml:space="preserve">{{ </w:t>
      </w:r>
      <w:proofErr w:type="spellStart"/>
      <w:r w:rsidRPr="00DE067B">
        <w:rPr>
          <w:rFonts w:ascii="Bahnschrift SemiBold" w:hAnsi="Bahnschrift SemiBold" w:cs="Arial"/>
          <w:b w:val="0"/>
          <w:sz w:val="20"/>
          <w:u w:val="none"/>
        </w:rPr>
        <w:t>rodzaj_pracy</w:t>
      </w:r>
      <w:proofErr w:type="spellEnd"/>
      <w:r w:rsidRPr="00DE067B">
        <w:rPr>
          <w:rFonts w:ascii="Bahnschrift SemiBold" w:hAnsi="Bahnschrift SemiBold" w:cs="Arial"/>
          <w:b w:val="0"/>
          <w:sz w:val="20"/>
          <w:u w:val="none"/>
        </w:rPr>
        <w:t xml:space="preserve"> }}</w:t>
      </w:r>
    </w:p>
    <w:p w14:paraId="4FCEA653" w14:textId="77777777" w:rsidR="00FC7F8B" w:rsidRPr="00FC7F8B" w:rsidRDefault="00FC7F8B" w:rsidP="00DE067B">
      <w:pPr>
        <w:pStyle w:val="Bezodstpw"/>
        <w:jc w:val="left"/>
        <w:rPr>
          <w:rFonts w:ascii="Bahnschrift SemiBold" w:hAnsi="Bahnschrift SemiBold" w:cs="Arial"/>
          <w:sz w:val="20"/>
        </w:rPr>
      </w:pPr>
    </w:p>
    <w:p w14:paraId="3FDEA7CE" w14:textId="77777777" w:rsidR="00DE067B" w:rsidRDefault="00FC7F8B" w:rsidP="00FC7F8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Identyfikator zgłoszenia pracy geodezyjnej:</w:t>
      </w:r>
    </w:p>
    <w:p w14:paraId="45CF8CD4" w14:textId="6EFAC253" w:rsidR="00FC7F8B" w:rsidRPr="00FC7F8B" w:rsidRDefault="001F3373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/>
          <w:color w:val="FF0000"/>
          <w:sz w:val="20"/>
          <w:u w:val="none"/>
        </w:rPr>
        <w:t xml:space="preserve">{{ </w:t>
      </w:r>
      <w:proofErr w:type="spellStart"/>
      <w:r w:rsidRPr="001F3373">
        <w:rPr>
          <w:rFonts w:ascii="Bahnschrift SemiBold" w:hAnsi="Bahnschrift SemiBold" w:cs="Arial"/>
          <w:b/>
          <w:color w:val="FF0000"/>
          <w:sz w:val="20"/>
          <w:u w:val="none"/>
        </w:rPr>
        <w:t>nr_roboty</w:t>
      </w:r>
      <w:proofErr w:type="spellEnd"/>
      <w:r w:rsidRPr="001F3373">
        <w:rPr>
          <w:rFonts w:ascii="Bahnschrift SemiBold" w:hAnsi="Bahnschrift SemiBold" w:cs="Arial"/>
          <w:b/>
          <w:color w:val="FF0000"/>
          <w:sz w:val="20"/>
          <w:u w:val="none"/>
        </w:rPr>
        <w:t xml:space="preserve"> }}</w:t>
      </w:r>
    </w:p>
    <w:p w14:paraId="465A7037" w14:textId="77777777" w:rsidR="00FC7F8B" w:rsidRPr="00FC7F8B" w:rsidRDefault="00FC7F8B" w:rsidP="00FC7F8B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546A9C85" w14:textId="77777777" w:rsidR="00DE067B" w:rsidRDefault="00FC7F8B" w:rsidP="00FC7F8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Wykonawca prac geodezyjnych:</w:t>
      </w:r>
    </w:p>
    <w:p w14:paraId="168FC799" w14:textId="37D90E2F" w:rsidR="00FC7F8B" w:rsidRPr="00FC7F8B" w:rsidRDefault="00FC7F8B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proofErr w:type="spellStart"/>
      <w:r w:rsidRPr="00FC7F8B">
        <w:rPr>
          <w:rFonts w:ascii="Bahnschrift SemiBold" w:hAnsi="Bahnschrift SemiBold" w:cs="Arial"/>
          <w:b w:val="0"/>
          <w:sz w:val="20"/>
          <w:u w:val="none"/>
        </w:rPr>
        <w:t>ProCAD</w:t>
      </w:r>
      <w:proofErr w:type="spellEnd"/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 Geodezja Sp. z o.o.</w:t>
      </w:r>
    </w:p>
    <w:p w14:paraId="24E8F55A" w14:textId="77777777" w:rsidR="00FC7F8B" w:rsidRDefault="00FC7F8B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 w:val="0"/>
          <w:sz w:val="20"/>
          <w:u w:val="none"/>
        </w:rPr>
        <w:t>ul. Rybnicka 16A, 43-200 Pszczyna</w:t>
      </w:r>
    </w:p>
    <w:p w14:paraId="18193D16" w14:textId="77777777" w:rsidR="00FC7F8B" w:rsidRDefault="00FC7F8B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>
        <w:rPr>
          <w:rFonts w:ascii="Bahnschrift SemiBold" w:hAnsi="Bahnschrift SemiBold" w:cs="Arial"/>
          <w:b w:val="0"/>
          <w:sz w:val="20"/>
          <w:u w:val="none"/>
        </w:rPr>
        <w:t>NIP 638 184 63 45</w:t>
      </w:r>
    </w:p>
    <w:p w14:paraId="1B494219" w14:textId="77777777" w:rsidR="00FC7F8B" w:rsidRPr="00FC7F8B" w:rsidRDefault="00FC7F8B" w:rsidP="00FC7F8B">
      <w:pPr>
        <w:pStyle w:val="Bezodstpw"/>
        <w:ind w:left="4536" w:firstLine="1134"/>
        <w:jc w:val="left"/>
        <w:rPr>
          <w:rFonts w:ascii="Bahnschrift SemiBold" w:hAnsi="Bahnschrift SemiBold" w:cs="Arial"/>
          <w:sz w:val="20"/>
        </w:rPr>
      </w:pPr>
    </w:p>
    <w:p w14:paraId="4C5E9031" w14:textId="77777777" w:rsidR="00DE067B" w:rsidRDefault="00FC7F8B" w:rsidP="0094636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DE067B">
        <w:rPr>
          <w:rFonts w:ascii="Bahnschrift SemiBold" w:hAnsi="Bahnschrift SemiBold" w:cs="Arial"/>
          <w:b/>
          <w:sz w:val="20"/>
          <w:u w:val="none"/>
        </w:rPr>
        <w:t>Imię i nazwisko oraz numer uprawnień zawodowych kierownika prac geodezyjnych:</w:t>
      </w:r>
    </w:p>
    <w:p w14:paraId="64796909" w14:textId="49F1628D" w:rsidR="00FC7F8B" w:rsidRPr="00DE067B" w:rsidRDefault="008B6391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 w:rsidRPr="00DE067B">
        <w:rPr>
          <w:rFonts w:ascii="Bahnschrift SemiBold" w:hAnsi="Bahnschrift SemiBold" w:cs="Arial"/>
          <w:b w:val="0"/>
          <w:sz w:val="20"/>
          <w:u w:val="none"/>
        </w:rPr>
        <w:t>Jakub Stania, 23266 (1, 2, 3, 4)</w:t>
      </w:r>
    </w:p>
    <w:p w14:paraId="6913EB4A" w14:textId="190FD73B" w:rsidR="00FC7F8B" w:rsidRPr="00FC7F8B" w:rsidRDefault="00FC7F8B" w:rsidP="00FC7F8B">
      <w:pPr>
        <w:pStyle w:val="Bezodstpw"/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sz w:val="12"/>
        </w:rPr>
        <w:tab/>
      </w:r>
      <w:r w:rsidRPr="00FC7F8B">
        <w:rPr>
          <w:rFonts w:ascii="Bahnschrift SemiBold" w:hAnsi="Bahnschrift SemiBold" w:cs="Arial"/>
          <w:sz w:val="12"/>
        </w:rPr>
        <w:tab/>
      </w:r>
      <w:r w:rsidRPr="00FC7F8B">
        <w:rPr>
          <w:rFonts w:ascii="Bahnschrift SemiBold" w:hAnsi="Bahnschrift SemiBold" w:cs="Arial"/>
          <w:sz w:val="12"/>
        </w:rPr>
        <w:tab/>
      </w:r>
      <w:r w:rsidRPr="00FC7F8B">
        <w:rPr>
          <w:rFonts w:ascii="Bahnschrift SemiBold" w:hAnsi="Bahnschrift SemiBold" w:cs="Arial"/>
          <w:sz w:val="12"/>
        </w:rPr>
        <w:tab/>
      </w:r>
      <w:r w:rsidRPr="00FC7F8B">
        <w:rPr>
          <w:rFonts w:ascii="Bahnschrift SemiBold" w:hAnsi="Bahnschrift SemiBold" w:cs="Arial"/>
          <w:sz w:val="12"/>
        </w:rPr>
        <w:tab/>
      </w:r>
    </w:p>
    <w:p w14:paraId="3C3658DD" w14:textId="50DB5FEB" w:rsidR="00FC7F8B" w:rsidRDefault="00FC7F8B" w:rsidP="009E5C7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DE067B">
        <w:rPr>
          <w:rFonts w:ascii="Bahnschrift SemiBold" w:hAnsi="Bahnschrift SemiBold" w:cs="Arial"/>
          <w:b/>
          <w:sz w:val="20"/>
          <w:u w:val="none"/>
        </w:rPr>
        <w:t>Imiona i nazwiska innych osób biorących udział w realizacji prac geodezyjnych:</w:t>
      </w:r>
    </w:p>
    <w:p w14:paraId="6EA5C1FB" w14:textId="21D10DFF" w:rsidR="00DE067B" w:rsidRPr="00DE067B" w:rsidRDefault="00DE067B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>
        <w:rPr>
          <w:rFonts w:ascii="Bahnschrift SemiBold" w:hAnsi="Bahnschrift SemiBold" w:cs="Arial"/>
          <w:b w:val="0"/>
          <w:sz w:val="20"/>
          <w:u w:val="none"/>
        </w:rPr>
        <w:t>---</w:t>
      </w:r>
    </w:p>
    <w:p w14:paraId="0BFBEE1B" w14:textId="77777777" w:rsidR="00FC7F8B" w:rsidRPr="00FC7F8B" w:rsidRDefault="00FC7F8B" w:rsidP="00FC7F8B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271E86A0" w14:textId="77777777" w:rsidR="00DE067B" w:rsidRDefault="00FC7F8B" w:rsidP="00FC7F8B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Data rozpoczęcia i zakończenia prac geodezyjnych:</w:t>
      </w:r>
    </w:p>
    <w:p w14:paraId="5AEA30CA" w14:textId="591F6830" w:rsidR="00FC7F8B" w:rsidRDefault="001F3373" w:rsidP="00DE067B">
      <w:pPr>
        <w:pStyle w:val="Bezodstpw"/>
        <w:ind w:left="720"/>
        <w:jc w:val="center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{{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data_zgloszenia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}} – {{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data_zakonczenia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}}</w:t>
      </w:r>
    </w:p>
    <w:p w14:paraId="655E8AF3" w14:textId="77777777" w:rsidR="00FC7F8B" w:rsidRPr="00FC7F8B" w:rsidRDefault="00FC7F8B" w:rsidP="00FC7F8B">
      <w:pPr>
        <w:pStyle w:val="Bezodstpw"/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sz w:val="12"/>
        </w:rPr>
        <w:tab/>
      </w:r>
    </w:p>
    <w:p w14:paraId="10A605FA" w14:textId="4B219016" w:rsidR="001F3373" w:rsidRDefault="00FC7F8B" w:rsidP="001F3373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Opis przebiegu i wyniki wykonanych prac geodezyjnych:</w:t>
      </w:r>
    </w:p>
    <w:p w14:paraId="4429B29B" w14:textId="77777777" w:rsidR="008B6391" w:rsidRPr="001F3373" w:rsidRDefault="008B6391" w:rsidP="008B6391">
      <w:pPr>
        <w:pStyle w:val="Bezodstpw"/>
        <w:jc w:val="left"/>
        <w:rPr>
          <w:rFonts w:ascii="Bahnschrift SemiBold" w:hAnsi="Bahnschrift SemiBold" w:cs="Arial"/>
          <w:sz w:val="20"/>
        </w:rPr>
      </w:pPr>
    </w:p>
    <w:p w14:paraId="137B1B84" w14:textId="77777777" w:rsidR="001F3373" w:rsidRPr="001F3373" w:rsidRDefault="001F3373" w:rsidP="001F3373">
      <w:pPr>
        <w:pStyle w:val="Bezodstpw"/>
        <w:ind w:left="720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{%p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if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opis_przebiegu_jest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%}</w:t>
      </w:r>
    </w:p>
    <w:p w14:paraId="64245613" w14:textId="77777777" w:rsidR="001F3373" w:rsidRDefault="001F3373" w:rsidP="001F3373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 w:val="0"/>
          <w:sz w:val="20"/>
          <w:u w:val="none"/>
        </w:rPr>
        <w:t>a) zakres wykorzystania materiałów zasobu:</w:t>
      </w:r>
      <w:r>
        <w:rPr>
          <w:rFonts w:ascii="Bahnschrift SemiBold" w:hAnsi="Bahnschrift SemiBold" w:cs="Arial"/>
          <w:b w:val="0"/>
          <w:sz w:val="20"/>
          <w:u w:val="none"/>
        </w:rPr>
        <w:tab/>
        <w:t xml:space="preserve">baza BDOT500, GESUT, </w:t>
      </w:r>
      <w:proofErr w:type="spellStart"/>
      <w:r>
        <w:rPr>
          <w:rFonts w:ascii="Bahnschrift SemiBold" w:hAnsi="Bahnschrift SemiBold" w:cs="Arial"/>
          <w:b w:val="0"/>
          <w:sz w:val="20"/>
          <w:u w:val="none"/>
        </w:rPr>
        <w:t xml:space="preserve">EGiB </w:t>
      </w:r>
      <w:proofErr w:type="spellEnd"/>
      <w:r w:rsidRPr="00A22CF3">
        <w:rPr>
          <w:rFonts w:ascii="Bahnschrift SemiBold" w:hAnsi="Bahnschrift SemiBold" w:cs="Arial"/>
          <w:b w:val="0"/>
          <w:sz w:val="20"/>
          <w:u w:val="none"/>
        </w:rPr>
        <w:t>(dla opracowania mapy porównania z terenem, szkicu ilustrującego rozmieszczenie punktów szczegółów terenowych oraz mapy wynikowej).</w:t>
      </w:r>
    </w:p>
    <w:p w14:paraId="65E37170" w14:textId="77777777" w:rsidR="001F3373" w:rsidRDefault="001F3373" w:rsidP="001F3373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  <w:r w:rsidRPr="00A22CF3">
        <w:rPr>
          <w:rFonts w:ascii="Bahnschrift SemiBold" w:hAnsi="Bahnschrift SemiBold" w:cs="Arial"/>
          <w:b w:val="0"/>
          <w:sz w:val="20"/>
          <w:u w:val="none"/>
        </w:rPr>
        <w:t xml:space="preserve">Analiza: otrzymane materiały nadają się pod względem dokładności, aktualności </w:t>
      </w:r>
      <w:r w:rsidRPr="00A22CF3">
        <w:rPr>
          <w:rFonts w:ascii="Bahnschrift SemiBold" w:hAnsi="Bahnschrift SemiBold" w:cs="Arial"/>
          <w:b w:val="0"/>
          <w:sz w:val="20"/>
          <w:u w:val="none"/>
        </w:rPr>
        <w:t xml:space="preserve">i kompletności do osiągnięcia celu pracy geodezyjnej </w:t>
      </w:r>
      <w:r>
        <w:rPr>
          <w:rFonts w:ascii="Bahnschrift SemiBold" w:hAnsi="Bahnschrift SemiBold" w:cs="Arial"/>
          <w:b w:val="0"/>
          <w:sz w:val="20"/>
          <w:u w:val="none"/>
        </w:rPr>
        <w:t>oraz</w:t>
      </w:r>
      <w:r w:rsidRPr="00A22CF3">
        <w:rPr>
          <w:rFonts w:ascii="Bahnschrift SemiBold" w:hAnsi="Bahnschrift SemiBold" w:cs="Arial"/>
          <w:b w:val="0"/>
          <w:sz w:val="20"/>
          <w:u w:val="none"/>
        </w:rPr>
        <w:t xml:space="preserve"> spełniają wymagane dokładności.</w:t>
      </w:r>
    </w:p>
    <w:p w14:paraId="18164FFF" w14:textId="77777777" w:rsidR="001F3373" w:rsidRDefault="001F3373" w:rsidP="001F3373">
      <w:pPr>
        <w:pStyle w:val="Bezodstpw"/>
        <w:jc w:val="left"/>
        <w:rPr>
          <w:rFonts w:ascii="Bahnschrift SemiBold" w:hAnsi="Bahnschrift SemiBold" w:cs="Arial"/>
          <w:sz w:val="20"/>
        </w:rPr>
      </w:pPr>
    </w:p>
    <w:p w14:paraId="2B07AA87" w14:textId="77777777" w:rsidR="001F3373" w:rsidRDefault="001F3373" w:rsidP="001F3373">
      <w:pPr>
        <w:pStyle w:val="Bezodstpw"/>
        <w:keepNext/>
        <w:ind w:left="720"/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b) zastosowane technologie i metody pomiarowe:</w:t>
      </w:r>
    </w:p>
    <w:p w14:paraId="6025BC0E" w14:textId="77777777" w:rsidR="001F3373" w:rsidRDefault="001F3373" w:rsidP="001F3373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Pomiar wykonano metodą GNSS RTN – pozycjonowanie GNSS w czasie rzeczywistym 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z wykorzystaniem korekt powierzchniowych systemu sieci stacji referencyjnych RTN 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>ASG-EUPOS</w:t>
      </w:r>
      <w:r>
        <w:rPr>
          <w:rFonts w:ascii="Bahnschrift SemiBold" w:hAnsi="Bahnschrift SemiBold" w:cs="Arial"/>
          <w:b w:val="0"/>
          <w:sz w:val="20"/>
          <w:u w:val="none"/>
        </w:rPr>
        <w:t xml:space="preserve">. 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>W trakcie pomiaru wykorzystano technologię równoczesnego pomiaru GNSS</w:t>
      </w:r>
      <w:r>
        <w:rPr>
          <w:rFonts w:ascii="Bahnschrift SemiBold" w:hAnsi="Bahnschrift SemiBold" w:cs="Arial"/>
          <w:b w:val="0"/>
          <w:sz w:val="20"/>
          <w:u w:val="none"/>
        </w:rPr>
        <w:t xml:space="preserve"> oraz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 pomiaru pochylenia tyczki realizowa</w:t>
      </w:r>
      <w:r>
        <w:rPr>
          <w:rFonts w:ascii="Bahnschrift SemiBold" w:hAnsi="Bahnschrift SemiBold" w:cs="Arial"/>
          <w:b w:val="0"/>
          <w:sz w:val="20"/>
          <w:u w:val="none"/>
        </w:rPr>
        <w:t>nego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 za pośrednictwem </w:t>
      </w:r>
      <w:r>
        <w:rPr>
          <w:rFonts w:ascii="Bahnschrift SemiBold" w:hAnsi="Bahnschrift SemiBold" w:cs="Arial"/>
          <w:b w:val="0"/>
          <w:sz w:val="20"/>
          <w:u w:val="none"/>
        </w:rPr>
        <w:t>odbiornika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 GNSS </w:t>
      </w:r>
      <w:r>
        <w:rPr>
          <w:rFonts w:ascii="Bahnschrift SemiBold" w:hAnsi="Bahnschrift SemiBold" w:cs="Arial"/>
          <w:b w:val="0"/>
          <w:sz w:val="20"/>
          <w:u w:val="none"/>
        </w:rPr>
        <w:t>Art-</w:t>
      </w:r>
      <w:r>
        <w:rPr>
          <w:rFonts w:ascii="Bahnschrift SemiBold" w:hAnsi="Bahnschrift SemiBold" w:cs="Arial"/>
          <w:b w:val="0"/>
          <w:sz w:val="20"/>
          <w:u w:val="none"/>
        </w:rPr>
        <w:t>Geo</w:t>
      </w:r>
      <w:r>
        <w:rPr>
          <w:rFonts w:ascii="Bahnschrift SemiBold" w:hAnsi="Bahnschrift SemiBold" w:cs="Arial"/>
          <w:b w:val="0"/>
          <w:sz w:val="20"/>
          <w:u w:val="none"/>
        </w:rPr>
        <w:t xml:space="preserve"> Matrix II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. Przy realizacji pomiaru w interwale </w:t>
      </w:r>
      <w:r>
        <w:rPr>
          <w:rFonts w:ascii="Bahnschrift SemiBold" w:hAnsi="Bahnschrift SemiBold" w:cs="Arial"/>
          <w:b w:val="0"/>
          <w:sz w:val="20"/>
          <w:u w:val="none"/>
        </w:rPr>
        <w:t>10</w:t>
      </w:r>
      <w:r w:rsidRPr="00FC7F8B">
        <w:rPr>
          <w:rFonts w:ascii="Bahnschrift SemiBold" w:hAnsi="Bahnschrift SemiBold" w:cs="Arial"/>
          <w:b w:val="0"/>
          <w:sz w:val="20"/>
          <w:u w:val="none"/>
        </w:rPr>
        <w:t xml:space="preserve">Hz punkty pomiarowe zostały pomierzone w czasie sekundy lub wielokrotności sekundy. </w:t>
      </w:r>
    </w:p>
    <w:p w14:paraId="11007D1C" w14:textId="77777777" w:rsidR="001F3373" w:rsidRDefault="001F3373" w:rsidP="001F3373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74DB5584" w14:textId="289480F7" w:rsidR="001F3373" w:rsidRPr="001F3373" w:rsidRDefault="001F3373" w:rsidP="001F3373">
      <w:pPr>
        <w:pStyle w:val="Bezodstpw"/>
        <w:ind w:left="720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{{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opis_przebiegu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}}</w:t>
      </w:r>
    </w:p>
    <w:p w14:paraId="1D6C9C7F" w14:textId="77777777" w:rsidR="001F3373" w:rsidRPr="001F3373" w:rsidRDefault="001F3373" w:rsidP="001F3373">
      <w:pPr>
        <w:pStyle w:val="Bezodstpw"/>
        <w:ind w:left="720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{%p </w:t>
      </w:r>
      <w:proofErr w:type="spellStart"/>
      <w:r w:rsidRPr="001F3373">
        <w:rPr>
          <w:rFonts w:ascii="Bahnschrift SemiBold" w:hAnsi="Bahnschrift SemiBold" w:cs="Arial"/>
          <w:b w:val="0"/>
          <w:sz w:val="20"/>
          <w:u w:val="none"/>
        </w:rPr>
        <w:t>else</w:t>
      </w:r>
      <w:proofErr w:type="spellEnd"/>
      <w:r w:rsidRPr="001F3373">
        <w:rPr>
          <w:rFonts w:ascii="Bahnschrift SemiBold" w:hAnsi="Bahnschrift SemiBold" w:cs="Arial"/>
          <w:b w:val="0"/>
          <w:sz w:val="20"/>
          <w:u w:val="none"/>
        </w:rPr>
        <w:t xml:space="preserve"> %}</w:t>
      </w:r>
    </w:p>
    <w:p w14:paraId="6ABC6B35" w14:textId="3867A004" w:rsidR="001F3373" w:rsidRPr="001F3373" w:rsidRDefault="001F3373" w:rsidP="001F3373">
      <w:pPr>
        <w:pStyle w:val="Bezodstpw"/>
        <w:ind w:left="720"/>
        <w:rPr>
          <w:rFonts w:ascii="Bahnschrift SemiBold" w:hAnsi="Bahnschrift SemiBold" w:cs="Arial"/>
          <w:sz w:val="20"/>
        </w:rPr>
      </w:pPr>
      <w:r w:rsidRPr="001F3373">
        <w:rPr>
          <w:rFonts w:ascii="Bahnschrift SemiBold" w:hAnsi="Bahnschrift SemiBold" w:cs="Arial"/>
          <w:b w:val="0"/>
          <w:sz w:val="20"/>
          <w:u w:val="none"/>
        </w:rPr>
        <w:t>brak</w:t>
      </w:r>
    </w:p>
    <w:p w14:paraId="7E462893" w14:textId="3019D045" w:rsidR="001F3373" w:rsidRDefault="001F3373" w:rsidP="00CB5C26">
      <w:pPr>
        <w:pStyle w:val="Bezodstpw"/>
        <w:ind w:left="720"/>
        <w:rPr>
          <w:rFonts w:ascii="Bahnschrift SemiBold" w:hAnsi="Bahnschrift SemiBold" w:cs="Arial"/>
          <w:sz w:val="20"/>
        </w:rPr>
      </w:pPr>
      <w:r w:rsidRPr="003A2DA2">
        <w:rPr>
          <w:rFonts w:ascii="Bahnschrift SemiBold" w:hAnsi="Bahnschrift SemiBold" w:cs="Arial"/>
          <w:b w:val="0"/>
          <w:sz w:val="20"/>
          <w:u w:val="none"/>
        </w:rPr>
        <w:t xml:space="preserve">{%p </w:t>
      </w:r>
      <w:proofErr w:type="spellStart"/>
      <w:r w:rsidRPr="003A2DA2">
        <w:rPr>
          <w:rFonts w:ascii="Bahnschrift SemiBold" w:hAnsi="Bahnschrift SemiBold" w:cs="Arial"/>
          <w:b w:val="0"/>
          <w:sz w:val="20"/>
          <w:u w:val="none"/>
        </w:rPr>
        <w:t>endif</w:t>
      </w:r>
      <w:proofErr w:type="spellEnd"/>
      <w:r w:rsidRPr="003A2DA2">
        <w:rPr>
          <w:rFonts w:ascii="Bahnschrift SemiBold" w:hAnsi="Bahnschrift SemiBold" w:cs="Arial"/>
          <w:b w:val="0"/>
          <w:sz w:val="20"/>
          <w:u w:val="none"/>
        </w:rPr>
        <w:t xml:space="preserve"> %}</w:t>
      </w:r>
    </w:p>
    <w:p w14:paraId="579111DE" w14:textId="77777777" w:rsidR="00367433" w:rsidRPr="00FC7F8B" w:rsidRDefault="00367433" w:rsidP="00FC7F8B">
      <w:pPr>
        <w:pStyle w:val="Bezodstpw"/>
        <w:jc w:val="left"/>
        <w:rPr>
          <w:rFonts w:ascii="Bahnschrift SemiBold" w:hAnsi="Bahnschrift SemiBold" w:cs="Arial"/>
          <w:sz w:val="20"/>
        </w:rPr>
      </w:pPr>
    </w:p>
    <w:p w14:paraId="7367603D" w14:textId="77777777" w:rsidR="00FC7F8B" w:rsidRDefault="00FC7F8B" w:rsidP="00625A83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/>
          <w:sz w:val="20"/>
          <w:u w:val="none"/>
        </w:rPr>
        <w:t>Informacje dotyczące przekazywania plików do aktualizacji baz danych zasobu:</w:t>
      </w:r>
    </w:p>
    <w:p w14:paraId="58D252FC" w14:textId="77777777" w:rsidR="003D296A" w:rsidRPr="00FC7F8B" w:rsidRDefault="003D296A" w:rsidP="003D296A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42000A6B" w14:textId="77777777" w:rsidR="00B57305" w:rsidRPr="00B57305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  <w:r w:rsidRPr="00B57305">
        <w:rPr>
          <w:rFonts w:ascii="Bahnschrift SemiBold" w:hAnsi="Bahnschrift SemiBold" w:cs="Arial"/>
          <w:b w:val="0"/>
          <w:sz w:val="20"/>
          <w:u w:val="none"/>
        </w:rPr>
        <w:t xml:space="preserve">{%p </w:t>
      </w:r>
      <w:proofErr w:type="spellStart"/>
      <w:r w:rsidRPr="00B57305">
        <w:rPr>
          <w:rFonts w:ascii="Bahnschrift SemiBold" w:hAnsi="Bahnschrift SemiBold" w:cs="Arial"/>
          <w:b w:val="0"/>
          <w:sz w:val="20"/>
          <w:u w:val="none"/>
        </w:rPr>
        <w:t>if</w:t>
      </w:r>
      <w:proofErr w:type="spellEnd"/>
      <w:r w:rsidRPr="00B57305">
        <w:rPr>
          <w:rFonts w:ascii="Bahnschrift SemiBold" w:hAnsi="Bahnschrift SemiBold" w:cs="Arial"/>
          <w:b w:val="0"/>
          <w:sz w:val="20"/>
          <w:u w:val="none"/>
        </w:rPr>
        <w:t xml:space="preserve"> </w:t>
      </w:r>
      <w:proofErr w:type="spellStart"/>
      <w:r w:rsidRPr="00B57305">
        <w:rPr>
          <w:rFonts w:ascii="Bahnschrift SemiBold" w:hAnsi="Bahnschrift SemiBold" w:cs="Arial"/>
          <w:b w:val="0"/>
          <w:sz w:val="20"/>
          <w:u w:val="none"/>
        </w:rPr>
        <w:t>opis_przebiegu_jest</w:t>
      </w:r>
      <w:proofErr w:type="spellEnd"/>
      <w:r w:rsidRPr="00B57305">
        <w:rPr>
          <w:rFonts w:ascii="Bahnschrift SemiBold" w:hAnsi="Bahnschrift SemiBold" w:cs="Arial"/>
          <w:b w:val="0"/>
          <w:sz w:val="20"/>
          <w:u w:val="none"/>
        </w:rPr>
        <w:t xml:space="preserve"> and bazy %}</w:t>
      </w:r>
    </w:p>
    <w:p w14:paraId="169C8B15" w14:textId="7A004DD9" w:rsidR="00B57305" w:rsidRPr="00B57305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  <w:r w:rsidRPr="00B57305">
        <w:rPr>
          <w:rFonts w:ascii="Bahnschrift SemiBold" w:hAnsi="Bahnschrift SemiBold" w:cs="Arial"/>
          <w:b w:val="0"/>
          <w:sz w:val="20"/>
          <w:u w:val="none"/>
        </w:rPr>
        <w:t xml:space="preserve">{{ </w:t>
      </w:r>
      <w:proofErr w:type="spellStart"/>
      <w:r w:rsidRPr="00B57305">
        <w:rPr>
          <w:rFonts w:ascii="Bahnschrift SemiBold" w:hAnsi="Bahnschrift SemiBold" w:cs="Arial"/>
          <w:b w:val="0"/>
          <w:sz w:val="20"/>
          <w:u w:val="none"/>
        </w:rPr>
        <w:t>bazy_pliki</w:t>
      </w:r>
      <w:proofErr w:type="spellEnd"/>
      <w:r w:rsidRPr="00B57305">
        <w:rPr>
          <w:rFonts w:ascii="Bahnschrift SemiBold" w:hAnsi="Bahnschrift SemiBold" w:cs="Arial"/>
          <w:b w:val="0"/>
          <w:sz w:val="20"/>
          <w:u w:val="none"/>
        </w:rPr>
        <w:t xml:space="preserve"> | </w:t>
      </w:r>
      <w:proofErr w:type="spellStart"/>
      <w:r w:rsidRPr="00B57305">
        <w:rPr>
          <w:rFonts w:ascii="Bahnschrift SemiBold" w:hAnsi="Bahnschrift SemiBold" w:cs="Arial"/>
          <w:b w:val="0"/>
          <w:sz w:val="20"/>
          <w:u w:val="none"/>
        </w:rPr>
        <w:t>join</w:t>
      </w:r>
      <w:proofErr w:type="spellEnd"/>
      <w:r w:rsidRPr="00B57305">
        <w:rPr>
          <w:rFonts w:ascii="Bahnschrift SemiBold" w:hAnsi="Bahnschrift SemiBold" w:cs="Arial"/>
          <w:b w:val="0"/>
          <w:sz w:val="20"/>
          <w:u w:val="none"/>
        </w:rPr>
        <w:t>(', ') }}</w:t>
      </w:r>
    </w:p>
    <w:p w14:paraId="0E9060CD" w14:textId="77777777" w:rsidR="00B57305" w:rsidRPr="003A2DA2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  <w:lang w:val="en-US"/>
        </w:rPr>
      </w:pPr>
      <w:r w:rsidRPr="003A2DA2">
        <w:rPr>
          <w:rFonts w:ascii="Bahnschrift SemiBold" w:hAnsi="Bahnschrift SemiBold" w:cs="Arial"/>
          <w:b w:val="0"/>
          <w:sz w:val="20"/>
          <w:u w:val="none"/>
          <w:lang w:val="en-US"/>
        </w:rPr>
        <w:t>{%p else %}</w:t>
      </w:r>
    </w:p>
    <w:p w14:paraId="53DE467A" w14:textId="44A963A6" w:rsidR="00B57305" w:rsidRPr="003A2DA2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  <w:lang w:val="en-US"/>
        </w:rPr>
      </w:pPr>
      <w:proofErr w:type="spellStart"/>
      <w:r w:rsidRPr="003A2DA2">
        <w:rPr>
          <w:rFonts w:ascii="Bahnschrift SemiBold" w:hAnsi="Bahnschrift SemiBold" w:cs="Arial"/>
          <w:b w:val="0"/>
          <w:sz w:val="20"/>
          <w:u w:val="none"/>
          <w:lang w:val="en-US"/>
        </w:rPr>
        <w:t>brak</w:t>
      </w:r>
      <w:proofErr w:type="spellEnd"/>
    </w:p>
    <w:p w14:paraId="6FC80513" w14:textId="1142A465" w:rsidR="00625A83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  <w:lang w:val="en-US"/>
        </w:rPr>
      </w:pPr>
      <w:r w:rsidRPr="00B57305">
        <w:rPr>
          <w:rFonts w:ascii="Bahnschrift SemiBold" w:hAnsi="Bahnschrift SemiBold" w:cs="Arial"/>
          <w:b w:val="0"/>
          <w:sz w:val="20"/>
          <w:u w:val="none"/>
          <w:lang w:val="en-US"/>
        </w:rPr>
        <w:t>{%p endif %}</w:t>
      </w:r>
    </w:p>
    <w:p w14:paraId="1A21A515" w14:textId="77777777" w:rsidR="008B6391" w:rsidRPr="003A2DA2" w:rsidRDefault="008B6391" w:rsidP="00B57305">
      <w:pPr>
        <w:pStyle w:val="Bezodstpw"/>
        <w:ind w:firstLine="720"/>
        <w:jc w:val="left"/>
        <w:rPr>
          <w:rFonts w:ascii="Bahnschrift SemiBold" w:hAnsi="Bahnschrift SemiBold" w:cs="Arial"/>
          <w:sz w:val="20"/>
          <w:lang w:val="en-US"/>
        </w:rPr>
      </w:pPr>
    </w:p>
    <w:p w14:paraId="6777ADD9" w14:textId="77777777" w:rsidR="00FC7F8B" w:rsidRDefault="00625A83" w:rsidP="00625A83">
      <w:pPr>
        <w:pStyle w:val="Bezodstpw"/>
        <w:keepNext/>
        <w:numPr>
          <w:ilvl w:val="0"/>
          <w:numId w:val="31"/>
        </w:numPr>
        <w:jc w:val="left"/>
        <w:rPr>
          <w:rFonts w:ascii="Bahnschrift SemiBold" w:hAnsi="Bahnschrift SemiBold" w:cs="Arial"/>
          <w:sz w:val="20"/>
        </w:rPr>
      </w:pPr>
      <w:r>
        <w:rPr>
          <w:rFonts w:ascii="Bahnschrift SemiBold" w:hAnsi="Bahnschrift SemiBold" w:cs="Arial"/>
          <w:b/>
          <w:sz w:val="20"/>
          <w:u w:val="none"/>
        </w:rPr>
        <w:t>Data oraz i</w:t>
      </w:r>
      <w:r w:rsidR="00FC7F8B" w:rsidRPr="00FC7F8B">
        <w:rPr>
          <w:rFonts w:ascii="Bahnschrift SemiBold" w:hAnsi="Bahnschrift SemiBold" w:cs="Arial"/>
          <w:b/>
          <w:sz w:val="20"/>
          <w:u w:val="none"/>
        </w:rPr>
        <w:t xml:space="preserve">mię i nazwisko osoby, która sporządziła </w:t>
      </w:r>
      <w:r>
        <w:rPr>
          <w:rFonts w:ascii="Bahnschrift SemiBold" w:hAnsi="Bahnschrift SemiBold" w:cs="Arial"/>
          <w:b/>
          <w:sz w:val="20"/>
          <w:u w:val="none"/>
        </w:rPr>
        <w:t>sprawozdanie</w:t>
      </w:r>
      <w:r w:rsidR="00FC7F8B" w:rsidRPr="00FC7F8B">
        <w:rPr>
          <w:rFonts w:ascii="Bahnschrift SemiBold" w:hAnsi="Bahnschrift SemiBold" w:cs="Arial"/>
          <w:b/>
          <w:sz w:val="20"/>
          <w:u w:val="none"/>
        </w:rPr>
        <w:t>:</w:t>
      </w:r>
    </w:p>
    <w:p w14:paraId="6561AB25" w14:textId="77777777" w:rsidR="00B57305" w:rsidRDefault="00B57305" w:rsidP="00B57305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15B51683" w14:textId="77777777" w:rsidR="001F3373" w:rsidRPr="00FC7F8B" w:rsidRDefault="001F3373" w:rsidP="001F3373">
      <w:pPr>
        <w:pStyle w:val="Bezodstpw"/>
        <w:ind w:left="720"/>
        <w:jc w:val="left"/>
        <w:rPr>
          <w:rFonts w:ascii="Bahnschrift SemiBold" w:hAnsi="Bahnschrift SemiBold" w:cs="Arial"/>
          <w:sz w:val="20"/>
        </w:rPr>
      </w:pPr>
    </w:p>
    <w:p w14:paraId="75555916" w14:textId="198D26B3" w:rsidR="00B245ED" w:rsidRPr="00FC7F8B" w:rsidRDefault="00FC7F8B" w:rsidP="00625A83">
      <w:pPr>
        <w:pStyle w:val="Bezodstpw"/>
        <w:ind/>
        <w:jc w:val="right"/>
        <w:rPr>
          <w:rFonts w:ascii="Bahnschrift SemiBold" w:hAnsi="Bahnschrift SemiBold" w:cs="Arial"/>
          <w:sz w:val="20"/>
        </w:rPr>
      </w:pPr>
      <w:r w:rsidRPr="00FC7F8B">
        <w:rPr>
          <w:rFonts w:ascii="Bahnschrift SemiBold" w:hAnsi="Bahnschrift SemiBold" w:cs="Arial"/>
          <w:b w:val="0"/>
          <w:sz w:val="20"/>
          <w:u w:val="none"/>
        </w:rPr>
        <w:lastRenderedPageBreak/>
        <w:t xml:space="preserve">Jakub Stania, </w:t>
      </w:r>
      <w:r w:rsidR="001F3373" w:rsidRPr="001F3373">
        <w:rPr>
          <w:rFonts w:ascii="Bahnschrift SemiBold" w:hAnsi="Bahnschrift SemiBold" w:cs="Arial"/>
          <w:b w:val="0"/>
          <w:sz w:val="20"/>
          <w:u w:val="none"/>
          <w:lang w:val="en-US"/>
        </w:rPr>
        <w:t xml:space="preserve">{{ </w:t>
      </w:r>
      <w:proofErr w:type="spellStart"/>
      <w:r w:rsidR="001F3373" w:rsidRPr="001F3373">
        <w:rPr>
          <w:rFonts w:ascii="Bahnschrift SemiBold" w:hAnsi="Bahnschrift SemiBold" w:cs="Arial"/>
          <w:b w:val="0"/>
          <w:sz w:val="20"/>
          <w:u w:val="none"/>
          <w:lang w:val="en-US"/>
        </w:rPr>
        <w:t>data_zakonczenia</w:t>
      </w:r>
      <w:proofErr w:type="spellEnd"/>
      <w:r w:rsidR="001F3373" w:rsidRPr="001F3373">
        <w:rPr>
          <w:rFonts w:ascii="Bahnschrift SemiBold" w:hAnsi="Bahnschrift SemiBold" w:cs="Arial"/>
          <w:b w:val="0"/>
          <w:sz w:val="20"/>
          <w:u w:val="none"/>
          <w:lang w:val="en-US"/>
        </w:rPr>
        <w:t xml:space="preserve"> }}</w:t>
      </w:r>
    </w:p>
    <w:sectPr w:rsidR="00B245ED" w:rsidRPr="00FC7F8B" w:rsidSect="007F53C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383" w:right="1418" w:bottom="1418" w:left="1418" w:header="425" w:footer="223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2F77C" w14:textId="77777777" w:rsidR="00122EF4" w:rsidRDefault="00122EF4">
      <w:r>
        <w:separator/>
      </w:r>
    </w:p>
  </w:endnote>
  <w:endnote w:type="continuationSeparator" w:id="0">
    <w:p w14:paraId="335C4929" w14:textId="77777777" w:rsidR="00122EF4" w:rsidRDefault="00122E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upertino">
    <w:altName w:val="Arial Unicode MS"/>
    <w:charset w:val="80"/>
    <w:family w:val="auto"/>
    <w:pitch w:val="default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5A709" w14:textId="77777777" w:rsidR="002548E7" w:rsidRDefault="002548E7" w:rsidP="0003131B">
    <w:pPr>
      <w:pStyle w:val="Stopka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1B05C8C2" w14:textId="77777777" w:rsidR="002548E7" w:rsidRDefault="002548E7" w:rsidP="00055DA0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BA04" w14:textId="77777777" w:rsidR="002548E7" w:rsidRDefault="002548E7" w:rsidP="00055DA0">
    <w:pPr>
      <w:pStyle w:val="Stopka"/>
      <w:framePr w:wrap="notBeside" w:vAnchor="text" w:hAnchor="page" w:x="10162" w:y="438"/>
      <w:pBdr>
        <w:top w:val="none" w:sz="0" w:space="0" w:color="auto"/>
      </w:pBdr>
      <w:rPr>
        <w:rStyle w:val="Numerstrony"/>
      </w:rPr>
    </w:pPr>
  </w:p>
  <w:p w14:paraId="27EF285C" w14:textId="77777777" w:rsidR="002548E7" w:rsidRDefault="002548E7" w:rsidP="00055DA0">
    <w:pPr>
      <w:pStyle w:val="Stopka"/>
      <w:pBdr>
        <w:top w:val="none" w:sz="0" w:space="0" w:color="auto"/>
      </w:pBdr>
      <w:spacing w:line="240" w:lineRule="auto"/>
      <w:ind w:left="-993" w:right="360"/>
    </w:pPr>
  </w:p>
  <w:p w14:paraId="1CEC2365" w14:textId="39768068" w:rsidR="002548E7" w:rsidRDefault="001F3373" w:rsidP="00055DA0">
    <w:pPr>
      <w:pStyle w:val="Stopka"/>
      <w:pBdr>
        <w:top w:val="none" w:sz="0" w:space="0" w:color="auto"/>
      </w:pBdr>
      <w:spacing w:line="240" w:lineRule="auto"/>
      <w:ind w:left="-993" w:right="360"/>
    </w:pPr>
    <w:r>
      <w:rPr>
        <w:noProof/>
      </w:rPr>
      <w:drawing>
        <wp:inline distT="0" distB="0" distL="0" distR="0" wp14:anchorId="21D442B9" wp14:editId="2BC82D16">
          <wp:extent cx="7090410" cy="102870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90410" cy="102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16A898" w14:textId="77777777" w:rsidR="002548E7" w:rsidRPr="00852CF5" w:rsidRDefault="002548E7" w:rsidP="00055DA0">
    <w:pPr>
      <w:pStyle w:val="Stopka"/>
      <w:pBdr>
        <w:top w:val="none" w:sz="0" w:space="0" w:color="auto"/>
      </w:pBdr>
      <w:spacing w:line="240" w:lineRule="auto"/>
      <w:jc w:val="right"/>
      <w:rPr>
        <w:rStyle w:val="Numerstrony"/>
        <w:rFonts w:ascii="Impact" w:hAnsi="Impact" w:cs="Arial"/>
        <w:b/>
        <w:color w:val="232D41"/>
      </w:rPr>
    </w:pPr>
    <w:r w:rsidRPr="00852CF5">
      <w:rPr>
        <w:rStyle w:val="Numerstrony"/>
        <w:rFonts w:ascii="Impact" w:hAnsi="Impact" w:cs="Arial"/>
        <w:b/>
        <w:color w:val="232D41"/>
      </w:rPr>
      <w:fldChar w:fldCharType="begin"/>
    </w:r>
    <w:r w:rsidRPr="00852CF5">
      <w:rPr>
        <w:rStyle w:val="Numerstrony"/>
        <w:rFonts w:ascii="Impact" w:hAnsi="Impact" w:cs="Arial"/>
        <w:b/>
        <w:color w:val="232D41"/>
      </w:rPr>
      <w:instrText xml:space="preserve">PAGE  </w:instrText>
    </w:r>
    <w:r w:rsidRPr="00852CF5">
      <w:rPr>
        <w:rStyle w:val="Numerstrony"/>
        <w:rFonts w:ascii="Impact" w:hAnsi="Impact" w:cs="Arial"/>
        <w:b/>
        <w:color w:val="232D41"/>
      </w:rPr>
      <w:fldChar w:fldCharType="separate"/>
    </w:r>
    <w:r w:rsidR="00D35EC0">
      <w:rPr>
        <w:rStyle w:val="Numerstrony"/>
        <w:rFonts w:ascii="Impact" w:hAnsi="Impact" w:cs="Arial"/>
        <w:b/>
        <w:noProof/>
        <w:color w:val="232D41"/>
      </w:rPr>
      <w:t>2</w:t>
    </w:r>
    <w:r w:rsidRPr="00852CF5">
      <w:rPr>
        <w:rStyle w:val="Numerstrony"/>
        <w:rFonts w:ascii="Impact" w:hAnsi="Impact" w:cs="Arial"/>
        <w:b/>
        <w:color w:val="232D41"/>
      </w:rPr>
      <w:fldChar w:fldCharType="end"/>
    </w:r>
  </w:p>
  <w:p w14:paraId="424E8CF6" w14:textId="77777777" w:rsidR="002548E7" w:rsidRPr="002C6C38" w:rsidRDefault="002548E7" w:rsidP="002C6C38">
    <w:pPr>
      <w:pStyle w:val="Stopka"/>
      <w:pBdr>
        <w:top w:val="none" w:sz="0" w:space="0" w:color="auto"/>
      </w:pBdr>
      <w:ind w:left="-99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5E192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b/>
        <w:bCs/>
        <w:sz w:val="16"/>
        <w:szCs w:val="16"/>
      </w:rPr>
      <w:t>ul. rybnicka 16A</w:t>
    </w:r>
    <w:r w:rsidRPr="00C075E9">
      <w:rPr>
        <w:b/>
        <w:bCs/>
        <w:sz w:val="16"/>
        <w:szCs w:val="16"/>
      </w:rPr>
      <w:tab/>
      <w:t>NIP 638 184 63 45</w:t>
    </w:r>
    <w:r w:rsidRPr="00C075E9">
      <w:rPr>
        <w:b/>
        <w:bCs/>
        <w:sz w:val="16"/>
        <w:szCs w:val="16"/>
      </w:rPr>
      <w:tab/>
      <w:t>procadgeodezja@gmail.com</w:t>
    </w:r>
  </w:p>
  <w:p w14:paraId="2DBB79FA" w14:textId="77777777" w:rsidR="00C075E9" w:rsidRPr="00C075E9" w:rsidRDefault="00C075E9">
    <w:pPr>
      <w:pStyle w:val="Stopka"/>
      <w:rPr>
        <w:b/>
        <w:bCs/>
        <w:sz w:val="16"/>
        <w:szCs w:val="16"/>
      </w:rPr>
    </w:pPr>
    <w:r w:rsidRPr="00C075E9">
      <w:rPr>
        <w:b/>
        <w:bCs/>
        <w:sz w:val="16"/>
        <w:szCs w:val="16"/>
      </w:rPr>
      <w:t>43-200 Pszczyna</w:t>
    </w:r>
    <w:r w:rsidRPr="00C075E9">
      <w:rPr>
        <w:b/>
        <w:bCs/>
        <w:sz w:val="16"/>
        <w:szCs w:val="16"/>
      </w:rPr>
      <w:tab/>
    </w:r>
    <w:r w:rsidR="005952D7">
      <w:rPr>
        <w:b/>
        <w:bCs/>
        <w:sz w:val="16"/>
        <w:szCs w:val="16"/>
      </w:rPr>
      <w:t>tel. 605 480 233</w:t>
    </w:r>
    <w:r w:rsidRPr="00C075E9">
      <w:rPr>
        <w:b/>
        <w:bCs/>
        <w:sz w:val="16"/>
        <w:szCs w:val="16"/>
      </w:rPr>
      <w:tab/>
      <w:t>www.procadgeodezja.pl</w:t>
    </w:r>
  </w:p>
  <w:p w14:paraId="0C4340CB" w14:textId="77777777" w:rsidR="00C075E9" w:rsidRPr="00C075E9" w:rsidRDefault="00C075E9">
    <w:pPr>
      <w:pStyle w:val="Stopka"/>
      <w:rPr>
        <w:b/>
        <w:b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8BF14" w14:textId="77777777" w:rsidR="00122EF4" w:rsidRDefault="00122EF4">
      <w:r>
        <w:separator/>
      </w:r>
    </w:p>
  </w:footnote>
  <w:footnote w:type="continuationSeparator" w:id="0">
    <w:p w14:paraId="7D40C7A6" w14:textId="77777777" w:rsidR="00122EF4" w:rsidRDefault="00122E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4789A" w14:textId="77777777" w:rsidR="005139FE" w:rsidRDefault="005139FE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5356" w14:textId="77777777" w:rsidR="002548E7" w:rsidRPr="00135853" w:rsidRDefault="002548E7" w:rsidP="00135853">
    <w:pPr>
      <w:pStyle w:val="Nagwek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3FA7" w14:textId="77777777" w:rsidR="00553C0C" w:rsidRDefault="00553C0C" w:rsidP="0030597D">
    <w:pPr>
      <w:pStyle w:val="Nagwek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76EBC"/>
    <w:multiLevelType w:val="multilevel"/>
    <w:tmpl w:val="F2BCA846"/>
    <w:lvl w:ilvl="0">
      <w:start w:val="1"/>
      <w:numFmt w:val="upperRoman"/>
      <w:lvlText w:val="%1."/>
      <w:lvlJc w:val="left"/>
      <w:pPr>
        <w:tabs>
          <w:tab w:val="num" w:pos="1134"/>
        </w:tabs>
        <w:ind w:left="1134" w:hanging="1134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2.%3."/>
      <w:lvlJc w:val="left"/>
      <w:pPr>
        <w:tabs>
          <w:tab w:val="num" w:pos="1647"/>
        </w:tabs>
        <w:ind w:left="1134" w:hanging="567"/>
      </w:pPr>
    </w:lvl>
    <w:lvl w:ilvl="3">
      <w:start w:val="1"/>
      <w:numFmt w:val="decimal"/>
      <w:lvlText w:val="%2.%3.%4."/>
      <w:lvlJc w:val="left"/>
      <w:pPr>
        <w:tabs>
          <w:tab w:val="num" w:pos="2291"/>
        </w:tabs>
        <w:ind w:left="1701" w:hanging="850"/>
      </w:pPr>
    </w:lvl>
    <w:lvl w:ilvl="4">
      <w:start w:val="1"/>
      <w:numFmt w:val="decimal"/>
      <w:lvlText w:val="%2.%5.%4.%3."/>
      <w:lvlJc w:val="left"/>
      <w:pPr>
        <w:tabs>
          <w:tab w:val="num" w:pos="2934"/>
        </w:tabs>
        <w:ind w:left="2126" w:hanging="992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5E35979"/>
    <w:multiLevelType w:val="hybridMultilevel"/>
    <w:tmpl w:val="E462464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D53B4A"/>
    <w:multiLevelType w:val="hybridMultilevel"/>
    <w:tmpl w:val="90E87BD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516B2"/>
    <w:multiLevelType w:val="hybridMultilevel"/>
    <w:tmpl w:val="FFE6E9AE"/>
    <w:lvl w:ilvl="0" w:tplc="0415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5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5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5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5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5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5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5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5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9B00A03"/>
    <w:multiLevelType w:val="hybridMultilevel"/>
    <w:tmpl w:val="D9C4D5E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87E06"/>
    <w:multiLevelType w:val="hybridMultilevel"/>
    <w:tmpl w:val="6FA476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79B5"/>
    <w:multiLevelType w:val="hybridMultilevel"/>
    <w:tmpl w:val="A83A3D90"/>
    <w:lvl w:ilvl="0" w:tplc="2F287BD8">
      <w:start w:val="1"/>
      <w:numFmt w:val="decimal"/>
      <w:lvlText w:val="%1."/>
      <w:lvlJc w:val="left"/>
      <w:pPr>
        <w:ind w:left="1080" w:hanging="360"/>
      </w:pPr>
      <w:rPr>
        <w:rFonts w:eastAsia="Cupertino" w:hint="default"/>
        <w:b/>
        <w:color w:val="000000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A36EC3"/>
    <w:multiLevelType w:val="hybridMultilevel"/>
    <w:tmpl w:val="93F0E0BC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 w:tplc="CF0480B6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 w:tplc="0415000F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750246"/>
    <w:multiLevelType w:val="multilevel"/>
    <w:tmpl w:val="338E3DB0"/>
    <w:lvl w:ilvl="0">
      <w:start w:val="1"/>
      <w:numFmt w:val="none"/>
      <w:pStyle w:val="Nagwek1"/>
      <w:lvlText w:val="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Nagwek2"/>
      <w:lvlText w:val="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Nagwek3"/>
      <w:lvlText w:val="%2.%3."/>
      <w:lvlJc w:val="left"/>
      <w:pPr>
        <w:tabs>
          <w:tab w:val="num" w:pos="1647"/>
        </w:tabs>
        <w:ind w:left="1134" w:hanging="567"/>
      </w:pPr>
      <w:rPr>
        <w:rFonts w:hint="default"/>
      </w:rPr>
    </w:lvl>
    <w:lvl w:ilvl="3">
      <w:start w:val="1"/>
      <w:numFmt w:val="decimal"/>
      <w:pStyle w:val="Nagwek4"/>
      <w:lvlText w:val="%2.%3.%4."/>
      <w:lvlJc w:val="left"/>
      <w:pPr>
        <w:tabs>
          <w:tab w:val="num" w:pos="2291"/>
        </w:tabs>
        <w:ind w:left="1701" w:hanging="850"/>
      </w:pPr>
      <w:rPr>
        <w:rFonts w:hint="default"/>
      </w:rPr>
    </w:lvl>
    <w:lvl w:ilvl="4">
      <w:start w:val="1"/>
      <w:numFmt w:val="decimal"/>
      <w:pStyle w:val="Nagwek5"/>
      <w:lvlText w:val="%2.%3.%4.%5"/>
      <w:lvlJc w:val="left"/>
      <w:pPr>
        <w:tabs>
          <w:tab w:val="num" w:pos="2934"/>
        </w:tabs>
        <w:ind w:left="2126" w:hanging="992"/>
      </w:pPr>
      <w:rPr>
        <w:rFonts w:hint="default"/>
      </w:rPr>
    </w:lvl>
    <w:lvl w:ilvl="5">
      <w:start w:val="1"/>
      <w:numFmt w:val="decimal"/>
      <w:lvlText w:val="%2.%3.%4.%5.%6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pStyle w:val="Nagwek7"/>
      <w:lvlText w:val="%2.%3.%4.%5.%6.%7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9" w15:restartNumberingAfterBreak="0">
    <w:nsid w:val="7CAB0CD8"/>
    <w:multiLevelType w:val="hybridMultilevel"/>
    <w:tmpl w:val="C888C3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665267">
    <w:abstractNumId w:val="0"/>
  </w:num>
  <w:num w:numId="2" w16cid:durableId="796800262">
    <w:abstractNumId w:val="0"/>
  </w:num>
  <w:num w:numId="3" w16cid:durableId="1615866912">
    <w:abstractNumId w:val="0"/>
  </w:num>
  <w:num w:numId="4" w16cid:durableId="2143183932">
    <w:abstractNumId w:val="0"/>
  </w:num>
  <w:num w:numId="5" w16cid:durableId="692150452">
    <w:abstractNumId w:val="0"/>
  </w:num>
  <w:num w:numId="6" w16cid:durableId="446243984">
    <w:abstractNumId w:val="0"/>
  </w:num>
  <w:num w:numId="7" w16cid:durableId="1583224829">
    <w:abstractNumId w:val="0"/>
  </w:num>
  <w:num w:numId="8" w16cid:durableId="197620328">
    <w:abstractNumId w:val="0"/>
  </w:num>
  <w:num w:numId="9" w16cid:durableId="1641035126">
    <w:abstractNumId w:val="0"/>
  </w:num>
  <w:num w:numId="10" w16cid:durableId="865019731">
    <w:abstractNumId w:val="0"/>
  </w:num>
  <w:num w:numId="11" w16cid:durableId="1670718871">
    <w:abstractNumId w:val="0"/>
  </w:num>
  <w:num w:numId="12" w16cid:durableId="1073435085">
    <w:abstractNumId w:val="0"/>
  </w:num>
  <w:num w:numId="13" w16cid:durableId="2046321747">
    <w:abstractNumId w:val="0"/>
  </w:num>
  <w:num w:numId="14" w16cid:durableId="320499800">
    <w:abstractNumId w:val="0"/>
  </w:num>
  <w:num w:numId="15" w16cid:durableId="811562470">
    <w:abstractNumId w:val="0"/>
  </w:num>
  <w:num w:numId="16" w16cid:durableId="1219785914">
    <w:abstractNumId w:val="0"/>
  </w:num>
  <w:num w:numId="17" w16cid:durableId="1319264656">
    <w:abstractNumId w:val="0"/>
  </w:num>
  <w:num w:numId="18" w16cid:durableId="735978920">
    <w:abstractNumId w:val="0"/>
  </w:num>
  <w:num w:numId="19" w16cid:durableId="1587808084">
    <w:abstractNumId w:val="0"/>
  </w:num>
  <w:num w:numId="20" w16cid:durableId="1184632536">
    <w:abstractNumId w:val="0"/>
  </w:num>
  <w:num w:numId="21" w16cid:durableId="603849044">
    <w:abstractNumId w:val="0"/>
  </w:num>
  <w:num w:numId="22" w16cid:durableId="341863715">
    <w:abstractNumId w:val="0"/>
  </w:num>
  <w:num w:numId="23" w16cid:durableId="896890291">
    <w:abstractNumId w:val="0"/>
  </w:num>
  <w:num w:numId="24" w16cid:durableId="752892228">
    <w:abstractNumId w:val="0"/>
  </w:num>
  <w:num w:numId="25" w16cid:durableId="807286936">
    <w:abstractNumId w:val="8"/>
  </w:num>
  <w:num w:numId="26" w16cid:durableId="138012926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735865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5515049">
    <w:abstractNumId w:val="1"/>
  </w:num>
  <w:num w:numId="29" w16cid:durableId="1952202394">
    <w:abstractNumId w:val="6"/>
  </w:num>
  <w:num w:numId="30" w16cid:durableId="1791195749">
    <w:abstractNumId w:val="4"/>
  </w:num>
  <w:num w:numId="31" w16cid:durableId="1146320553">
    <w:abstractNumId w:val="5"/>
  </w:num>
  <w:num w:numId="32" w16cid:durableId="2083720971">
    <w:abstractNumId w:val="2"/>
  </w:num>
  <w:num w:numId="33" w16cid:durableId="9760289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134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1D"/>
    <w:rsid w:val="0000031F"/>
    <w:rsid w:val="0000339C"/>
    <w:rsid w:val="00005669"/>
    <w:rsid w:val="00007AFF"/>
    <w:rsid w:val="00024109"/>
    <w:rsid w:val="00026AD9"/>
    <w:rsid w:val="0003131B"/>
    <w:rsid w:val="000342A4"/>
    <w:rsid w:val="0003489F"/>
    <w:rsid w:val="0003659B"/>
    <w:rsid w:val="00037C23"/>
    <w:rsid w:val="00037C3F"/>
    <w:rsid w:val="0004764A"/>
    <w:rsid w:val="00047F32"/>
    <w:rsid w:val="00053200"/>
    <w:rsid w:val="00053BDF"/>
    <w:rsid w:val="00053FA2"/>
    <w:rsid w:val="00055DA0"/>
    <w:rsid w:val="00062BAA"/>
    <w:rsid w:val="000714F9"/>
    <w:rsid w:val="00075CFC"/>
    <w:rsid w:val="00077719"/>
    <w:rsid w:val="00087014"/>
    <w:rsid w:val="00095473"/>
    <w:rsid w:val="000A77B6"/>
    <w:rsid w:val="000B1007"/>
    <w:rsid w:val="000B266C"/>
    <w:rsid w:val="000C1538"/>
    <w:rsid w:val="000C4130"/>
    <w:rsid w:val="000C6B78"/>
    <w:rsid w:val="000D07C8"/>
    <w:rsid w:val="000D2B48"/>
    <w:rsid w:val="000D4B3C"/>
    <w:rsid w:val="000D6218"/>
    <w:rsid w:val="000D741F"/>
    <w:rsid w:val="000E4DDE"/>
    <w:rsid w:val="000F2F3F"/>
    <w:rsid w:val="000F5755"/>
    <w:rsid w:val="0010312C"/>
    <w:rsid w:val="00106614"/>
    <w:rsid w:val="0010667E"/>
    <w:rsid w:val="001103F9"/>
    <w:rsid w:val="00111C76"/>
    <w:rsid w:val="00114506"/>
    <w:rsid w:val="00122EF4"/>
    <w:rsid w:val="001321C3"/>
    <w:rsid w:val="00135853"/>
    <w:rsid w:val="001413DD"/>
    <w:rsid w:val="00141CEA"/>
    <w:rsid w:val="00144852"/>
    <w:rsid w:val="00157BE8"/>
    <w:rsid w:val="001629D9"/>
    <w:rsid w:val="001644B4"/>
    <w:rsid w:val="001655F0"/>
    <w:rsid w:val="00167ECD"/>
    <w:rsid w:val="00177E04"/>
    <w:rsid w:val="0018309A"/>
    <w:rsid w:val="00184AC5"/>
    <w:rsid w:val="00192723"/>
    <w:rsid w:val="001A71E5"/>
    <w:rsid w:val="001B2619"/>
    <w:rsid w:val="001B3EF0"/>
    <w:rsid w:val="001B40DA"/>
    <w:rsid w:val="001B4BB9"/>
    <w:rsid w:val="001B78E1"/>
    <w:rsid w:val="001C28C1"/>
    <w:rsid w:val="001C6B05"/>
    <w:rsid w:val="001D51FE"/>
    <w:rsid w:val="001D6C80"/>
    <w:rsid w:val="001E01BD"/>
    <w:rsid w:val="001E4D56"/>
    <w:rsid w:val="001E6BD3"/>
    <w:rsid w:val="001E795C"/>
    <w:rsid w:val="001F0ED7"/>
    <w:rsid w:val="001F1E39"/>
    <w:rsid w:val="001F3373"/>
    <w:rsid w:val="001F5CD7"/>
    <w:rsid w:val="001F60CD"/>
    <w:rsid w:val="00203FE8"/>
    <w:rsid w:val="002062BB"/>
    <w:rsid w:val="002152BD"/>
    <w:rsid w:val="0021750B"/>
    <w:rsid w:val="00217A08"/>
    <w:rsid w:val="00223C3E"/>
    <w:rsid w:val="0022580E"/>
    <w:rsid w:val="002310F2"/>
    <w:rsid w:val="0023150A"/>
    <w:rsid w:val="0023590E"/>
    <w:rsid w:val="002414C8"/>
    <w:rsid w:val="00244FFF"/>
    <w:rsid w:val="0025475C"/>
    <w:rsid w:val="002548E7"/>
    <w:rsid w:val="00254B2A"/>
    <w:rsid w:val="00257648"/>
    <w:rsid w:val="002628DF"/>
    <w:rsid w:val="00263D00"/>
    <w:rsid w:val="00273A56"/>
    <w:rsid w:val="00273CE9"/>
    <w:rsid w:val="00275B1D"/>
    <w:rsid w:val="00277975"/>
    <w:rsid w:val="00286BC3"/>
    <w:rsid w:val="00293F35"/>
    <w:rsid w:val="002A0119"/>
    <w:rsid w:val="002B5462"/>
    <w:rsid w:val="002C6C38"/>
    <w:rsid w:val="002D3366"/>
    <w:rsid w:val="002D38C5"/>
    <w:rsid w:val="002D74F3"/>
    <w:rsid w:val="002E145C"/>
    <w:rsid w:val="002E256D"/>
    <w:rsid w:val="002E35CC"/>
    <w:rsid w:val="002E5B62"/>
    <w:rsid w:val="002E60D6"/>
    <w:rsid w:val="002E6D01"/>
    <w:rsid w:val="002E74CB"/>
    <w:rsid w:val="002F2111"/>
    <w:rsid w:val="002F3C33"/>
    <w:rsid w:val="00300499"/>
    <w:rsid w:val="00304EF4"/>
    <w:rsid w:val="0030597D"/>
    <w:rsid w:val="0032555B"/>
    <w:rsid w:val="00332B73"/>
    <w:rsid w:val="0033672C"/>
    <w:rsid w:val="00340A26"/>
    <w:rsid w:val="00342004"/>
    <w:rsid w:val="00343386"/>
    <w:rsid w:val="003536DD"/>
    <w:rsid w:val="0035609C"/>
    <w:rsid w:val="00367282"/>
    <w:rsid w:val="00367433"/>
    <w:rsid w:val="00367DB4"/>
    <w:rsid w:val="00371282"/>
    <w:rsid w:val="0037593E"/>
    <w:rsid w:val="00376806"/>
    <w:rsid w:val="00376A88"/>
    <w:rsid w:val="00377450"/>
    <w:rsid w:val="00380014"/>
    <w:rsid w:val="00380E70"/>
    <w:rsid w:val="00393B4D"/>
    <w:rsid w:val="0039585B"/>
    <w:rsid w:val="003A21B0"/>
    <w:rsid w:val="003A2DA2"/>
    <w:rsid w:val="003B08D9"/>
    <w:rsid w:val="003B164F"/>
    <w:rsid w:val="003B16C5"/>
    <w:rsid w:val="003B2853"/>
    <w:rsid w:val="003B2BCC"/>
    <w:rsid w:val="003B4BA0"/>
    <w:rsid w:val="003B719F"/>
    <w:rsid w:val="003C1022"/>
    <w:rsid w:val="003C24BD"/>
    <w:rsid w:val="003D1BF8"/>
    <w:rsid w:val="003D296A"/>
    <w:rsid w:val="003D2CA9"/>
    <w:rsid w:val="003D30C9"/>
    <w:rsid w:val="003D603C"/>
    <w:rsid w:val="003E3C62"/>
    <w:rsid w:val="003E4855"/>
    <w:rsid w:val="003F0975"/>
    <w:rsid w:val="003F2402"/>
    <w:rsid w:val="003F3823"/>
    <w:rsid w:val="004009BD"/>
    <w:rsid w:val="00402E07"/>
    <w:rsid w:val="0040653B"/>
    <w:rsid w:val="00411E75"/>
    <w:rsid w:val="0041221F"/>
    <w:rsid w:val="0042469D"/>
    <w:rsid w:val="00424DC0"/>
    <w:rsid w:val="00426403"/>
    <w:rsid w:val="004358F1"/>
    <w:rsid w:val="00440E3E"/>
    <w:rsid w:val="004418C0"/>
    <w:rsid w:val="00451B45"/>
    <w:rsid w:val="00453189"/>
    <w:rsid w:val="00467624"/>
    <w:rsid w:val="00474097"/>
    <w:rsid w:val="00476143"/>
    <w:rsid w:val="00480864"/>
    <w:rsid w:val="004911F0"/>
    <w:rsid w:val="004A0113"/>
    <w:rsid w:val="004A40DC"/>
    <w:rsid w:val="004A7EA8"/>
    <w:rsid w:val="004B235E"/>
    <w:rsid w:val="004B27B1"/>
    <w:rsid w:val="004B70F5"/>
    <w:rsid w:val="004D01C8"/>
    <w:rsid w:val="004D3086"/>
    <w:rsid w:val="004D3CFA"/>
    <w:rsid w:val="004E139B"/>
    <w:rsid w:val="004E54F5"/>
    <w:rsid w:val="004F0CFF"/>
    <w:rsid w:val="004F67E0"/>
    <w:rsid w:val="004F6FB7"/>
    <w:rsid w:val="00501224"/>
    <w:rsid w:val="00503A1C"/>
    <w:rsid w:val="00504C7C"/>
    <w:rsid w:val="005139FE"/>
    <w:rsid w:val="00534225"/>
    <w:rsid w:val="00543A44"/>
    <w:rsid w:val="00550539"/>
    <w:rsid w:val="00553C0C"/>
    <w:rsid w:val="005551E8"/>
    <w:rsid w:val="005563F5"/>
    <w:rsid w:val="00562358"/>
    <w:rsid w:val="00570290"/>
    <w:rsid w:val="00570D16"/>
    <w:rsid w:val="00571F22"/>
    <w:rsid w:val="00577DDA"/>
    <w:rsid w:val="00581F83"/>
    <w:rsid w:val="00586E81"/>
    <w:rsid w:val="00587701"/>
    <w:rsid w:val="00587C71"/>
    <w:rsid w:val="005905BA"/>
    <w:rsid w:val="00594DA8"/>
    <w:rsid w:val="005952D7"/>
    <w:rsid w:val="005A064A"/>
    <w:rsid w:val="005A3E3C"/>
    <w:rsid w:val="005A4389"/>
    <w:rsid w:val="005A46B0"/>
    <w:rsid w:val="005B0CB4"/>
    <w:rsid w:val="005B1847"/>
    <w:rsid w:val="005B3860"/>
    <w:rsid w:val="005B406C"/>
    <w:rsid w:val="005B4173"/>
    <w:rsid w:val="005B79F2"/>
    <w:rsid w:val="005C0545"/>
    <w:rsid w:val="005C07C0"/>
    <w:rsid w:val="005C220D"/>
    <w:rsid w:val="005C4129"/>
    <w:rsid w:val="005C68B7"/>
    <w:rsid w:val="005D2766"/>
    <w:rsid w:val="005D37E7"/>
    <w:rsid w:val="005D5D52"/>
    <w:rsid w:val="005E5A24"/>
    <w:rsid w:val="005E73B1"/>
    <w:rsid w:val="005F2385"/>
    <w:rsid w:val="005F30B1"/>
    <w:rsid w:val="005F3DA7"/>
    <w:rsid w:val="0060056E"/>
    <w:rsid w:val="0060070D"/>
    <w:rsid w:val="00600CD6"/>
    <w:rsid w:val="00601500"/>
    <w:rsid w:val="0061092D"/>
    <w:rsid w:val="00615C30"/>
    <w:rsid w:val="00621B5F"/>
    <w:rsid w:val="00625A83"/>
    <w:rsid w:val="00626484"/>
    <w:rsid w:val="00632589"/>
    <w:rsid w:val="006353A0"/>
    <w:rsid w:val="00635435"/>
    <w:rsid w:val="00646769"/>
    <w:rsid w:val="00652705"/>
    <w:rsid w:val="00653BAC"/>
    <w:rsid w:val="00655630"/>
    <w:rsid w:val="00655914"/>
    <w:rsid w:val="0066128C"/>
    <w:rsid w:val="00662800"/>
    <w:rsid w:val="00665244"/>
    <w:rsid w:val="00665AE0"/>
    <w:rsid w:val="00666E43"/>
    <w:rsid w:val="00670F71"/>
    <w:rsid w:val="00673425"/>
    <w:rsid w:val="00673994"/>
    <w:rsid w:val="00674E52"/>
    <w:rsid w:val="00674F0D"/>
    <w:rsid w:val="00675AA7"/>
    <w:rsid w:val="006777E0"/>
    <w:rsid w:val="00691934"/>
    <w:rsid w:val="00697FE4"/>
    <w:rsid w:val="006A0A09"/>
    <w:rsid w:val="006A1A60"/>
    <w:rsid w:val="006A598C"/>
    <w:rsid w:val="006A6D1D"/>
    <w:rsid w:val="006B2E3A"/>
    <w:rsid w:val="006C2265"/>
    <w:rsid w:val="006E19BF"/>
    <w:rsid w:val="006E1D60"/>
    <w:rsid w:val="006E7F94"/>
    <w:rsid w:val="006F10C8"/>
    <w:rsid w:val="006F3C05"/>
    <w:rsid w:val="006F67EB"/>
    <w:rsid w:val="007017B9"/>
    <w:rsid w:val="007070DB"/>
    <w:rsid w:val="007070E4"/>
    <w:rsid w:val="00711524"/>
    <w:rsid w:val="007163FE"/>
    <w:rsid w:val="0071755F"/>
    <w:rsid w:val="0072318E"/>
    <w:rsid w:val="00724606"/>
    <w:rsid w:val="007374F8"/>
    <w:rsid w:val="007434DF"/>
    <w:rsid w:val="0074762B"/>
    <w:rsid w:val="00752A2A"/>
    <w:rsid w:val="0076417F"/>
    <w:rsid w:val="007711AC"/>
    <w:rsid w:val="00773D1E"/>
    <w:rsid w:val="00774290"/>
    <w:rsid w:val="007901A1"/>
    <w:rsid w:val="00790803"/>
    <w:rsid w:val="00794D6E"/>
    <w:rsid w:val="007A159C"/>
    <w:rsid w:val="007A1BEB"/>
    <w:rsid w:val="007A6718"/>
    <w:rsid w:val="007B0822"/>
    <w:rsid w:val="007B534B"/>
    <w:rsid w:val="007B71C2"/>
    <w:rsid w:val="007C3108"/>
    <w:rsid w:val="007C3D3D"/>
    <w:rsid w:val="007D2A94"/>
    <w:rsid w:val="007D7548"/>
    <w:rsid w:val="007E0C8B"/>
    <w:rsid w:val="007E19FE"/>
    <w:rsid w:val="007E5FF6"/>
    <w:rsid w:val="007E7DE9"/>
    <w:rsid w:val="007F04EC"/>
    <w:rsid w:val="007F0941"/>
    <w:rsid w:val="007F3938"/>
    <w:rsid w:val="007F3E5A"/>
    <w:rsid w:val="007F48A3"/>
    <w:rsid w:val="007F53C9"/>
    <w:rsid w:val="00800814"/>
    <w:rsid w:val="008046EE"/>
    <w:rsid w:val="00805A8B"/>
    <w:rsid w:val="0081537D"/>
    <w:rsid w:val="00820447"/>
    <w:rsid w:val="00823A55"/>
    <w:rsid w:val="00824A20"/>
    <w:rsid w:val="00825D6E"/>
    <w:rsid w:val="0084513F"/>
    <w:rsid w:val="008451C3"/>
    <w:rsid w:val="008460D9"/>
    <w:rsid w:val="00847C77"/>
    <w:rsid w:val="00852CF5"/>
    <w:rsid w:val="00856556"/>
    <w:rsid w:val="00856725"/>
    <w:rsid w:val="0085679B"/>
    <w:rsid w:val="0086507A"/>
    <w:rsid w:val="00866DA6"/>
    <w:rsid w:val="00875F8C"/>
    <w:rsid w:val="00881DD2"/>
    <w:rsid w:val="00882E95"/>
    <w:rsid w:val="0089328D"/>
    <w:rsid w:val="00896720"/>
    <w:rsid w:val="008A04A5"/>
    <w:rsid w:val="008A3966"/>
    <w:rsid w:val="008A4CFA"/>
    <w:rsid w:val="008A7B20"/>
    <w:rsid w:val="008B4379"/>
    <w:rsid w:val="008B56EF"/>
    <w:rsid w:val="008B5726"/>
    <w:rsid w:val="008B6391"/>
    <w:rsid w:val="008B6D1D"/>
    <w:rsid w:val="008C12D0"/>
    <w:rsid w:val="008C668B"/>
    <w:rsid w:val="008C75CB"/>
    <w:rsid w:val="008D10F4"/>
    <w:rsid w:val="008D115E"/>
    <w:rsid w:val="008D126A"/>
    <w:rsid w:val="008E1E9B"/>
    <w:rsid w:val="008E4A65"/>
    <w:rsid w:val="008E4E41"/>
    <w:rsid w:val="009007BD"/>
    <w:rsid w:val="00904674"/>
    <w:rsid w:val="0090694C"/>
    <w:rsid w:val="00911F99"/>
    <w:rsid w:val="009141E6"/>
    <w:rsid w:val="00915FA9"/>
    <w:rsid w:val="00925538"/>
    <w:rsid w:val="00930B39"/>
    <w:rsid w:val="00932774"/>
    <w:rsid w:val="009331DA"/>
    <w:rsid w:val="00937561"/>
    <w:rsid w:val="009432CF"/>
    <w:rsid w:val="00951537"/>
    <w:rsid w:val="00955834"/>
    <w:rsid w:val="00963AB7"/>
    <w:rsid w:val="00966D3C"/>
    <w:rsid w:val="00970932"/>
    <w:rsid w:val="00985A0E"/>
    <w:rsid w:val="00987285"/>
    <w:rsid w:val="00996B0F"/>
    <w:rsid w:val="00996CB0"/>
    <w:rsid w:val="009A2E2A"/>
    <w:rsid w:val="009A4F26"/>
    <w:rsid w:val="009A59A2"/>
    <w:rsid w:val="009B0214"/>
    <w:rsid w:val="009B39FA"/>
    <w:rsid w:val="009B4F2B"/>
    <w:rsid w:val="009C295C"/>
    <w:rsid w:val="009C3708"/>
    <w:rsid w:val="009D6918"/>
    <w:rsid w:val="009E1DF5"/>
    <w:rsid w:val="009E29C8"/>
    <w:rsid w:val="009F52D5"/>
    <w:rsid w:val="009F5D40"/>
    <w:rsid w:val="00A005E9"/>
    <w:rsid w:val="00A026FD"/>
    <w:rsid w:val="00A04D89"/>
    <w:rsid w:val="00A14C0F"/>
    <w:rsid w:val="00A22CF3"/>
    <w:rsid w:val="00A25885"/>
    <w:rsid w:val="00A258F0"/>
    <w:rsid w:val="00A417D8"/>
    <w:rsid w:val="00A436B0"/>
    <w:rsid w:val="00A44722"/>
    <w:rsid w:val="00A476B4"/>
    <w:rsid w:val="00A56BF4"/>
    <w:rsid w:val="00A643F1"/>
    <w:rsid w:val="00A6517E"/>
    <w:rsid w:val="00A764F2"/>
    <w:rsid w:val="00A86EEE"/>
    <w:rsid w:val="00A87F18"/>
    <w:rsid w:val="00A94977"/>
    <w:rsid w:val="00A95004"/>
    <w:rsid w:val="00A97BC6"/>
    <w:rsid w:val="00AA239A"/>
    <w:rsid w:val="00AA40E2"/>
    <w:rsid w:val="00AB3575"/>
    <w:rsid w:val="00AB6697"/>
    <w:rsid w:val="00AC226B"/>
    <w:rsid w:val="00AC6457"/>
    <w:rsid w:val="00AC6B17"/>
    <w:rsid w:val="00AD000E"/>
    <w:rsid w:val="00AD03C3"/>
    <w:rsid w:val="00AD1717"/>
    <w:rsid w:val="00AD4862"/>
    <w:rsid w:val="00AD6A29"/>
    <w:rsid w:val="00AD6E1D"/>
    <w:rsid w:val="00AD791C"/>
    <w:rsid w:val="00AE49BE"/>
    <w:rsid w:val="00AE519C"/>
    <w:rsid w:val="00AF4A62"/>
    <w:rsid w:val="00B03ED1"/>
    <w:rsid w:val="00B0594B"/>
    <w:rsid w:val="00B11C0C"/>
    <w:rsid w:val="00B14225"/>
    <w:rsid w:val="00B16068"/>
    <w:rsid w:val="00B23149"/>
    <w:rsid w:val="00B23650"/>
    <w:rsid w:val="00B24150"/>
    <w:rsid w:val="00B245ED"/>
    <w:rsid w:val="00B25710"/>
    <w:rsid w:val="00B3059F"/>
    <w:rsid w:val="00B309A3"/>
    <w:rsid w:val="00B36D0B"/>
    <w:rsid w:val="00B45775"/>
    <w:rsid w:val="00B528BD"/>
    <w:rsid w:val="00B52EA2"/>
    <w:rsid w:val="00B555A5"/>
    <w:rsid w:val="00B5649B"/>
    <w:rsid w:val="00B57305"/>
    <w:rsid w:val="00B60FBF"/>
    <w:rsid w:val="00B62A92"/>
    <w:rsid w:val="00B63D39"/>
    <w:rsid w:val="00B66E85"/>
    <w:rsid w:val="00B70FE1"/>
    <w:rsid w:val="00B71435"/>
    <w:rsid w:val="00B7429C"/>
    <w:rsid w:val="00B8376B"/>
    <w:rsid w:val="00B90C10"/>
    <w:rsid w:val="00B91A55"/>
    <w:rsid w:val="00BA4F51"/>
    <w:rsid w:val="00BA50A5"/>
    <w:rsid w:val="00BB0BB2"/>
    <w:rsid w:val="00BB213D"/>
    <w:rsid w:val="00BB5027"/>
    <w:rsid w:val="00BB7E56"/>
    <w:rsid w:val="00BC3821"/>
    <w:rsid w:val="00BD5F8D"/>
    <w:rsid w:val="00BD7794"/>
    <w:rsid w:val="00BD7C48"/>
    <w:rsid w:val="00BE0C90"/>
    <w:rsid w:val="00BE1057"/>
    <w:rsid w:val="00BE5CF8"/>
    <w:rsid w:val="00BE7C8C"/>
    <w:rsid w:val="00BF3259"/>
    <w:rsid w:val="00BF4333"/>
    <w:rsid w:val="00BF56B3"/>
    <w:rsid w:val="00BF67D4"/>
    <w:rsid w:val="00C070F1"/>
    <w:rsid w:val="00C075E9"/>
    <w:rsid w:val="00C07C11"/>
    <w:rsid w:val="00C16369"/>
    <w:rsid w:val="00C16EF5"/>
    <w:rsid w:val="00C21EA2"/>
    <w:rsid w:val="00C224C1"/>
    <w:rsid w:val="00C272C3"/>
    <w:rsid w:val="00C30F59"/>
    <w:rsid w:val="00C42F6F"/>
    <w:rsid w:val="00C52125"/>
    <w:rsid w:val="00C6338F"/>
    <w:rsid w:val="00C704DA"/>
    <w:rsid w:val="00C72B63"/>
    <w:rsid w:val="00C77D9F"/>
    <w:rsid w:val="00C813D1"/>
    <w:rsid w:val="00C832C9"/>
    <w:rsid w:val="00C8347D"/>
    <w:rsid w:val="00C84FBD"/>
    <w:rsid w:val="00C86417"/>
    <w:rsid w:val="00C86FB5"/>
    <w:rsid w:val="00C87442"/>
    <w:rsid w:val="00C9132A"/>
    <w:rsid w:val="00C92235"/>
    <w:rsid w:val="00C92683"/>
    <w:rsid w:val="00C948EA"/>
    <w:rsid w:val="00CA272B"/>
    <w:rsid w:val="00CA6E40"/>
    <w:rsid w:val="00CB1530"/>
    <w:rsid w:val="00CB15FE"/>
    <w:rsid w:val="00CB1EA6"/>
    <w:rsid w:val="00CB3F11"/>
    <w:rsid w:val="00CB5C26"/>
    <w:rsid w:val="00CB7D5F"/>
    <w:rsid w:val="00CD0004"/>
    <w:rsid w:val="00CD4BB7"/>
    <w:rsid w:val="00CE14D9"/>
    <w:rsid w:val="00CE18D7"/>
    <w:rsid w:val="00CE2105"/>
    <w:rsid w:val="00CE2BB5"/>
    <w:rsid w:val="00CE3F84"/>
    <w:rsid w:val="00CE44F1"/>
    <w:rsid w:val="00CF5AAF"/>
    <w:rsid w:val="00D004A3"/>
    <w:rsid w:val="00D0144A"/>
    <w:rsid w:val="00D02EED"/>
    <w:rsid w:val="00D11E4F"/>
    <w:rsid w:val="00D30709"/>
    <w:rsid w:val="00D30D77"/>
    <w:rsid w:val="00D31A18"/>
    <w:rsid w:val="00D35485"/>
    <w:rsid w:val="00D35EC0"/>
    <w:rsid w:val="00D4317F"/>
    <w:rsid w:val="00D44BCD"/>
    <w:rsid w:val="00D5120B"/>
    <w:rsid w:val="00D5248E"/>
    <w:rsid w:val="00D7329B"/>
    <w:rsid w:val="00D7751F"/>
    <w:rsid w:val="00D81674"/>
    <w:rsid w:val="00D96060"/>
    <w:rsid w:val="00DA0F55"/>
    <w:rsid w:val="00DA1259"/>
    <w:rsid w:val="00DA3E02"/>
    <w:rsid w:val="00DA5A8E"/>
    <w:rsid w:val="00DB7373"/>
    <w:rsid w:val="00DC19A1"/>
    <w:rsid w:val="00DC3AFB"/>
    <w:rsid w:val="00DC6AF4"/>
    <w:rsid w:val="00DD2F37"/>
    <w:rsid w:val="00DE067B"/>
    <w:rsid w:val="00DE1211"/>
    <w:rsid w:val="00DE12AA"/>
    <w:rsid w:val="00DE4D93"/>
    <w:rsid w:val="00DE7799"/>
    <w:rsid w:val="00DF562C"/>
    <w:rsid w:val="00E00CA6"/>
    <w:rsid w:val="00E016CA"/>
    <w:rsid w:val="00E02257"/>
    <w:rsid w:val="00E0663B"/>
    <w:rsid w:val="00E10C40"/>
    <w:rsid w:val="00E1406C"/>
    <w:rsid w:val="00E1491A"/>
    <w:rsid w:val="00E175ED"/>
    <w:rsid w:val="00E22DE8"/>
    <w:rsid w:val="00E2319A"/>
    <w:rsid w:val="00E272C4"/>
    <w:rsid w:val="00E345EE"/>
    <w:rsid w:val="00E36910"/>
    <w:rsid w:val="00E42098"/>
    <w:rsid w:val="00E437DA"/>
    <w:rsid w:val="00E5351E"/>
    <w:rsid w:val="00E55C3F"/>
    <w:rsid w:val="00E66EC4"/>
    <w:rsid w:val="00E71E9A"/>
    <w:rsid w:val="00E756F6"/>
    <w:rsid w:val="00E76218"/>
    <w:rsid w:val="00E81954"/>
    <w:rsid w:val="00E84B6D"/>
    <w:rsid w:val="00E86335"/>
    <w:rsid w:val="00EA1234"/>
    <w:rsid w:val="00EB050F"/>
    <w:rsid w:val="00EB7563"/>
    <w:rsid w:val="00EB75A9"/>
    <w:rsid w:val="00EC15D3"/>
    <w:rsid w:val="00EC3509"/>
    <w:rsid w:val="00EC6109"/>
    <w:rsid w:val="00ED03C7"/>
    <w:rsid w:val="00ED4FB9"/>
    <w:rsid w:val="00ED7620"/>
    <w:rsid w:val="00ED76F4"/>
    <w:rsid w:val="00EE6453"/>
    <w:rsid w:val="00EE6E62"/>
    <w:rsid w:val="00EF3AAD"/>
    <w:rsid w:val="00F01863"/>
    <w:rsid w:val="00F02F40"/>
    <w:rsid w:val="00F0546E"/>
    <w:rsid w:val="00F106F2"/>
    <w:rsid w:val="00F147A6"/>
    <w:rsid w:val="00F21660"/>
    <w:rsid w:val="00F24BAC"/>
    <w:rsid w:val="00F251AA"/>
    <w:rsid w:val="00F26313"/>
    <w:rsid w:val="00F3019A"/>
    <w:rsid w:val="00F32F20"/>
    <w:rsid w:val="00F34C3E"/>
    <w:rsid w:val="00F37767"/>
    <w:rsid w:val="00F412E4"/>
    <w:rsid w:val="00F41D4B"/>
    <w:rsid w:val="00F43891"/>
    <w:rsid w:val="00F6121D"/>
    <w:rsid w:val="00F665FB"/>
    <w:rsid w:val="00F67856"/>
    <w:rsid w:val="00F733CE"/>
    <w:rsid w:val="00F75EF3"/>
    <w:rsid w:val="00F85322"/>
    <w:rsid w:val="00F932CF"/>
    <w:rsid w:val="00F950D9"/>
    <w:rsid w:val="00FA261E"/>
    <w:rsid w:val="00FB49A4"/>
    <w:rsid w:val="00FC4B8E"/>
    <w:rsid w:val="00FC4C0D"/>
    <w:rsid w:val="00FC6F7F"/>
    <w:rsid w:val="00FC7F8B"/>
    <w:rsid w:val="00FD3CCB"/>
    <w:rsid w:val="00FD415C"/>
    <w:rsid w:val="00FD6FFB"/>
    <w:rsid w:val="00FE1401"/>
    <w:rsid w:val="00FE6546"/>
    <w:rsid w:val="00FE7067"/>
    <w:rsid w:val="00F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B2918A"/>
  <w15:chartTrackingRefBased/>
  <w15:docId w15:val="{0279E72C-5436-4B65-9A1B-072F0845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2E145C"/>
    <w:pPr>
      <w:spacing w:line="360" w:lineRule="auto"/>
      <w:jc w:val="both"/>
    </w:pPr>
    <w:rPr>
      <w:rFonts w:ascii="Bahnschrift SemiBold" w:hAnsi="Bahnschrift SemiBold"/>
      <w:kern w:val="16"/>
      <w:sz w:val="20"/>
    </w:rPr>
  </w:style>
  <w:style w:type="paragraph" w:styleId="Nagwek1">
    <w:name w:val="heading 1"/>
    <w:basedOn w:val="Normalny"/>
    <w:next w:val="Normalny"/>
    <w:qFormat/>
    <w:pPr>
      <w:keepNext/>
      <w:numPr>
        <w:numId w:val="25"/>
      </w:numPr>
      <w:shd w:val="pct30" w:color="auto" w:fill="FFFFFF"/>
      <w:tabs>
        <w:tab w:val="left" w:pos="567"/>
      </w:tabs>
      <w:spacing w:before="240" w:after="60"/>
      <w:outlineLvl w:val="0"/>
    </w:pPr>
    <w:rPr>
      <w:b/>
      <w:caps/>
      <w:sz w:val="3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2">
    <w:name w:val="heading 2"/>
    <w:basedOn w:val="Normalny"/>
    <w:next w:val="Normalny"/>
    <w:qFormat/>
    <w:pPr>
      <w:keepNext/>
      <w:numPr>
        <w:ilvl w:val="1"/>
        <w:numId w:val="25"/>
      </w:numPr>
      <w:spacing w:before="240" w:after="60"/>
      <w:outlineLvl w:val="1"/>
    </w:pPr>
    <w:rPr>
      <w:b/>
      <w:caps/>
      <w:sz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3">
    <w:name w:val="heading 3"/>
    <w:basedOn w:val="Normalny"/>
    <w:next w:val="Normalny"/>
    <w:qFormat/>
    <w:pPr>
      <w:keepNext/>
      <w:numPr>
        <w:ilvl w:val="2"/>
        <w:numId w:val="25"/>
      </w:numPr>
      <w:spacing w:before="240" w:after="60"/>
      <w:outlineLvl w:val="2"/>
    </w:pPr>
    <w:rPr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agwek4">
    <w:name w:val="heading 4"/>
    <w:basedOn w:val="Normalny"/>
    <w:next w:val="Normalny"/>
    <w:qFormat/>
    <w:pPr>
      <w:keepNext/>
      <w:numPr>
        <w:ilvl w:val="3"/>
        <w:numId w:val="25"/>
      </w:numPr>
      <w:tabs>
        <w:tab w:val="left" w:pos="1701"/>
      </w:tabs>
      <w:spacing w:before="240" w:after="60"/>
      <w:outlineLvl w:val="3"/>
    </w:pPr>
    <w:rPr>
      <w:b/>
      <w:i/>
      <w:sz w:val="24"/>
    </w:rPr>
  </w:style>
  <w:style w:type="paragraph" w:styleId="Nagwek5">
    <w:name w:val="heading 5"/>
    <w:basedOn w:val="Normalny"/>
    <w:next w:val="Normalny"/>
    <w:qFormat/>
    <w:pPr>
      <w:numPr>
        <w:ilvl w:val="4"/>
        <w:numId w:val="25"/>
      </w:numPr>
      <w:tabs>
        <w:tab w:val="left" w:pos="2126"/>
      </w:tabs>
      <w:spacing w:before="240" w:after="60"/>
      <w:outlineLvl w:val="4"/>
    </w:pPr>
    <w:rPr>
      <w:i/>
      <w:sz w:val="24"/>
    </w:rPr>
  </w:style>
  <w:style w:type="paragraph" w:styleId="Nagwek6">
    <w:name w:val="heading 6"/>
    <w:basedOn w:val="Normalny"/>
    <w:next w:val="Normalny"/>
    <w:qFormat/>
    <w:rsid w:val="00D5248E"/>
    <w:p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Nagwek7">
    <w:name w:val="heading 7"/>
    <w:basedOn w:val="Normalny"/>
    <w:next w:val="Normalny"/>
    <w:qFormat/>
    <w:rsid w:val="00286BC3"/>
    <w:pPr>
      <w:numPr>
        <w:ilvl w:val="6"/>
        <w:numId w:val="25"/>
      </w:numPr>
      <w:spacing w:before="240" w:after="60"/>
      <w:outlineLvl w:val="6"/>
    </w:pPr>
    <w:rPr>
      <w:i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pistreci1">
    <w:name w:val="toc 1"/>
    <w:basedOn w:val="Normalny"/>
    <w:next w:val="Normalny"/>
    <w:semiHidden/>
    <w:pPr>
      <w:tabs>
        <w:tab w:val="left" w:pos="709"/>
        <w:tab w:val="right" w:leader="dot" w:pos="9062"/>
      </w:tabs>
      <w:spacing w:before="120" w:after="120"/>
      <w:ind w:left="709" w:hanging="709"/>
      <w:jc w:val="left"/>
    </w:pPr>
    <w:rPr>
      <w:b/>
      <w:caps/>
      <w:noProof/>
      <w:sz w:val="24"/>
    </w:rPr>
  </w:style>
  <w:style w:type="paragraph" w:styleId="Spistreci2">
    <w:name w:val="toc 2"/>
    <w:basedOn w:val="Normalny"/>
    <w:next w:val="Normalny"/>
    <w:semiHidden/>
    <w:pPr>
      <w:tabs>
        <w:tab w:val="left" w:pos="567"/>
        <w:tab w:val="right" w:leader="dot" w:pos="9062"/>
      </w:tabs>
      <w:ind w:left="568" w:hanging="284"/>
      <w:jc w:val="left"/>
    </w:pPr>
    <w:rPr>
      <w:smallCaps/>
      <w:noProof/>
    </w:rPr>
  </w:style>
  <w:style w:type="paragraph" w:styleId="Spistreci3">
    <w:name w:val="toc 3"/>
    <w:basedOn w:val="Normalny"/>
    <w:next w:val="Normalny"/>
    <w:semiHidden/>
    <w:pPr>
      <w:tabs>
        <w:tab w:val="left" w:pos="851"/>
        <w:tab w:val="right" w:leader="dot" w:pos="9062"/>
      </w:tabs>
      <w:spacing w:before="60"/>
      <w:ind w:left="850" w:hanging="425"/>
      <w:jc w:val="left"/>
    </w:pPr>
    <w:rPr>
      <w:noProof/>
      <w:sz w:val="20"/>
    </w:rPr>
  </w:style>
  <w:style w:type="paragraph" w:styleId="Spistreci4">
    <w:name w:val="toc 4"/>
    <w:basedOn w:val="Normalny"/>
    <w:next w:val="Normalny"/>
    <w:semiHidden/>
    <w:pPr>
      <w:tabs>
        <w:tab w:val="left" w:pos="1276"/>
        <w:tab w:val="right" w:leader="dot" w:pos="9062"/>
      </w:tabs>
      <w:spacing w:before="60"/>
      <w:ind w:left="1276" w:hanging="618"/>
      <w:jc w:val="left"/>
    </w:pPr>
    <w:rPr>
      <w:i/>
      <w:noProof/>
      <w:sz w:val="18"/>
    </w:rPr>
  </w:style>
  <w:style w:type="paragraph" w:styleId="Spistreci5">
    <w:name w:val="toc 5"/>
    <w:basedOn w:val="Normalny"/>
    <w:next w:val="Normalny"/>
    <w:semiHidden/>
    <w:pPr>
      <w:tabs>
        <w:tab w:val="left" w:pos="1701"/>
        <w:tab w:val="right" w:leader="dot" w:pos="9062"/>
      </w:tabs>
      <w:spacing w:before="60"/>
      <w:ind w:left="1701" w:hanging="822"/>
      <w:jc w:val="left"/>
    </w:pPr>
    <w:rPr>
      <w:i/>
      <w:noProof/>
      <w:sz w:val="18"/>
    </w:rPr>
  </w:style>
  <w:style w:type="paragraph" w:styleId="Legenda">
    <w:name w:val="caption"/>
    <w:basedOn w:val="Normalny"/>
    <w:next w:val="Normalny"/>
    <w:qFormat/>
    <w:pPr>
      <w:spacing w:after="120" w:line="240" w:lineRule="auto"/>
    </w:pPr>
    <w:rPr>
      <w:b/>
      <w:sz w:val="18"/>
    </w:rPr>
  </w:style>
  <w:style w:type="paragraph" w:styleId="Nagwek">
    <w:name w:val="header"/>
    <w:basedOn w:val="Normalny"/>
    <w:link w:val="NagwekZnak"/>
    <w:uiPriority w:val="99"/>
    <w:pPr>
      <w:pBdr>
        <w:bottom w:val="single" w:sz="4" w:space="1" w:color="auto"/>
      </w:pBdr>
      <w:tabs>
        <w:tab w:val="center" w:pos="4536"/>
        <w:tab w:val="right" w:pos="9072"/>
      </w:tabs>
      <w:jc w:val="center"/>
    </w:pPr>
    <w:rPr>
      <w:i/>
      <w:sz w:val="18"/>
    </w:rPr>
  </w:style>
  <w:style w:type="paragraph" w:styleId="Tekstpodstawowy2">
    <w:name w:val="Body Text 2"/>
    <w:basedOn w:val="Normalny"/>
    <w:rsid w:val="00E22DE8"/>
    <w:pPr>
      <w:spacing w:after="120" w:line="480" w:lineRule="auto"/>
      <w:jc w:val="left"/>
    </w:pPr>
    <w:rPr>
      <w:rFonts w:ascii="Times New Roman" w:hAnsi="Times New Roman"/>
      <w:kern w:val="0"/>
      <w:sz w:val="24"/>
      <w:szCs w:val="24"/>
    </w:rPr>
  </w:style>
  <w:style w:type="paragraph" w:customStyle="1" w:styleId="SZABLONPISANIAGOSIA">
    <w:name w:val="SZABLON PISANIA GOSIA"/>
    <w:basedOn w:val="Normalny"/>
    <w:autoRedefine/>
    <w:rsid w:val="00DC19A1"/>
    <w:rPr>
      <w:rFonts w:ascii="Book Antiqua" w:hAnsi="Book Antiqua"/>
      <w:kern w:val="0"/>
      <w:szCs w:val="24"/>
    </w:rPr>
  </w:style>
  <w:style w:type="paragraph" w:styleId="Stopka">
    <w:name w:val="footer"/>
    <w:basedOn w:val="Normalny"/>
    <w:link w:val="StopkaZnak"/>
    <w:uiPriority w:val="99"/>
    <w:pPr>
      <w:pBdr>
        <w:top w:val="double" w:sz="4" w:space="1" w:color="auto"/>
      </w:pBdr>
      <w:tabs>
        <w:tab w:val="center" w:pos="4536"/>
        <w:tab w:val="right" w:pos="9072"/>
      </w:tabs>
      <w:spacing w:before="120"/>
    </w:pPr>
    <w:rPr>
      <w:caps/>
      <w:sz w:val="20"/>
    </w:rPr>
  </w:style>
  <w:style w:type="character" w:styleId="Numerstrony">
    <w:name w:val="page number"/>
    <w:basedOn w:val="Domylnaczcionkaakapitu"/>
  </w:style>
  <w:style w:type="paragraph" w:styleId="Spistreci6">
    <w:name w:val="toc 6"/>
    <w:basedOn w:val="Normalny"/>
    <w:next w:val="Normalny"/>
    <w:autoRedefine/>
    <w:semiHidden/>
    <w:pPr>
      <w:ind w:left="1100"/>
    </w:pPr>
  </w:style>
  <w:style w:type="paragraph" w:styleId="Spistreci7">
    <w:name w:val="toc 7"/>
    <w:basedOn w:val="Normalny"/>
    <w:next w:val="Normalny"/>
    <w:autoRedefine/>
    <w:semiHidden/>
    <w:pPr>
      <w:ind w:left="1320"/>
    </w:pPr>
  </w:style>
  <w:style w:type="paragraph" w:styleId="Spistreci8">
    <w:name w:val="toc 8"/>
    <w:basedOn w:val="Normalny"/>
    <w:next w:val="Normalny"/>
    <w:autoRedefine/>
    <w:semiHidden/>
    <w:pPr>
      <w:ind w:left="1540"/>
    </w:pPr>
  </w:style>
  <w:style w:type="paragraph" w:styleId="Spistreci9">
    <w:name w:val="toc 9"/>
    <w:basedOn w:val="Normalny"/>
    <w:next w:val="Normalny"/>
    <w:autoRedefine/>
    <w:semiHidden/>
    <w:pPr>
      <w:ind w:left="1760"/>
    </w:pPr>
  </w:style>
  <w:style w:type="paragraph" w:customStyle="1" w:styleId="WW-Tekstkomentarza">
    <w:name w:val="WW-Tekst komentarza"/>
    <w:basedOn w:val="Normalny"/>
    <w:rsid w:val="00DE1211"/>
    <w:pPr>
      <w:suppressAutoHyphens/>
      <w:spacing w:line="240" w:lineRule="auto"/>
      <w:jc w:val="left"/>
    </w:pPr>
    <w:rPr>
      <w:rFonts w:ascii="Arial" w:hAnsi="Arial"/>
      <w:kern w:val="0"/>
      <w:sz w:val="20"/>
    </w:rPr>
  </w:style>
  <w:style w:type="character" w:styleId="Hipercze">
    <w:name w:val="Hyperlink"/>
    <w:rsid w:val="00DE1211"/>
    <w:rPr>
      <w:color w:val="0000FF"/>
      <w:u w:val="single"/>
    </w:rPr>
  </w:style>
  <w:style w:type="paragraph" w:styleId="Tekstpodstawowy">
    <w:name w:val="Body Text"/>
    <w:basedOn w:val="Normalny"/>
    <w:rsid w:val="00DE1211"/>
    <w:pPr>
      <w:suppressAutoHyphens/>
      <w:spacing w:after="120" w:line="240" w:lineRule="auto"/>
      <w:jc w:val="left"/>
    </w:pPr>
    <w:rPr>
      <w:rFonts w:ascii="Arial" w:hAnsi="Arial"/>
      <w:kern w:val="0"/>
      <w:sz w:val="20"/>
    </w:rPr>
  </w:style>
  <w:style w:type="paragraph" w:customStyle="1" w:styleId="WW-Tekstpodstawowy3">
    <w:name w:val="WW-Tekst podstawowy 3"/>
    <w:basedOn w:val="Normalny"/>
    <w:rsid w:val="00DE1211"/>
    <w:pPr>
      <w:suppressAutoHyphens/>
      <w:spacing w:line="240" w:lineRule="auto"/>
    </w:pPr>
    <w:rPr>
      <w:rFonts w:ascii="Times New Roman" w:hAnsi="Times New Roman"/>
      <w:kern w:val="0"/>
      <w:sz w:val="24"/>
    </w:rPr>
  </w:style>
  <w:style w:type="table" w:customStyle="1" w:styleId="Tabela">
    <w:name w:val="Tabela"/>
    <w:basedOn w:val="Standardowy"/>
    <w:rsid w:val="003C1022"/>
    <w:pPr>
      <w:spacing w:line="360" w:lineRule="auto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pPr>
        <w:wordWrap/>
        <w:spacing w:line="240" w:lineRule="auto"/>
        <w:jc w:val="center"/>
      </w:pPr>
      <w:rPr>
        <w:rFonts w:ascii="Cupertino" w:hAnsi="Cupertino"/>
        <w:b/>
        <w:bCs/>
        <w:i w:val="0"/>
        <w:color w:val="auto"/>
        <w:sz w:val="22"/>
      </w:rPr>
      <w:tblPr/>
      <w:tcPr>
        <w:tcBorders>
          <w:bottom w:val="single" w:sz="12" w:space="0" w:color="000000"/>
        </w:tcBorders>
        <w:shd w:val="clear" w:color="808080" w:fill="E0E0E0"/>
      </w:tcPr>
    </w:tblStylePr>
  </w:style>
  <w:style w:type="paragraph" w:styleId="Tytu">
    <w:name w:val="Title"/>
    <w:basedOn w:val="Normalny"/>
    <w:qFormat/>
    <w:rsid w:val="00DA0F55"/>
    <w:pPr>
      <w:spacing w:line="240" w:lineRule="auto"/>
      <w:jc w:val="center"/>
    </w:pPr>
    <w:rPr>
      <w:rFonts w:ascii="Times New Roman" w:hAnsi="Times New Roman"/>
      <w:b/>
      <w:kern w:val="0"/>
      <w:sz w:val="32"/>
    </w:rPr>
  </w:style>
  <w:style w:type="paragraph" w:customStyle="1" w:styleId="Standardowy1">
    <w:name w:val="Standardowy1"/>
    <w:rsid w:val="00D5248E"/>
    <w:rPr>
      <w:sz w:val="24"/>
      <w:szCs w:val="24"/>
    </w:rPr>
  </w:style>
  <w:style w:type="paragraph" w:customStyle="1" w:styleId="Bezodstpw1">
    <w:name w:val="Bez odstępów1"/>
    <w:rsid w:val="00D7751F"/>
    <w:rPr>
      <w:rFonts w:ascii="Calibri" w:hAnsi="Calibri" w:cs="Calibri"/>
      <w:sz w:val="22"/>
      <w:szCs w:val="22"/>
      <w:lang w:eastAsia="en-US"/>
    </w:rPr>
  </w:style>
  <w:style w:type="character" w:styleId="Pogrubienie">
    <w:name w:val="Strong"/>
    <w:qFormat/>
    <w:rsid w:val="00F412E4"/>
    <w:rPr>
      <w:b/>
      <w:bCs/>
    </w:rPr>
  </w:style>
  <w:style w:type="paragraph" w:customStyle="1" w:styleId="Akapitzlist1">
    <w:name w:val="Akapit z listą1"/>
    <w:basedOn w:val="Normalny"/>
    <w:rsid w:val="008E4A65"/>
    <w:pPr>
      <w:suppressAutoHyphens/>
      <w:spacing w:line="240" w:lineRule="auto"/>
      <w:ind w:left="720"/>
      <w:jc w:val="left"/>
    </w:pPr>
    <w:rPr>
      <w:rFonts w:ascii="Times New Roman" w:hAnsi="Times New Roman"/>
      <w:kern w:val="0"/>
      <w:sz w:val="24"/>
      <w:szCs w:val="24"/>
      <w:lang w:eastAsia="ar-SA"/>
    </w:rPr>
  </w:style>
  <w:style w:type="paragraph" w:styleId="Tekstpodstawowywcity">
    <w:name w:val="Body Text Indent"/>
    <w:basedOn w:val="Normalny"/>
    <w:rsid w:val="00A44722"/>
    <w:pPr>
      <w:spacing w:after="120"/>
      <w:ind w:left="283"/>
    </w:pPr>
  </w:style>
  <w:style w:type="paragraph" w:customStyle="1" w:styleId="Default">
    <w:name w:val="Default"/>
    <w:rsid w:val="00304EF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kstdymka">
    <w:name w:val="Balloon Text"/>
    <w:basedOn w:val="Normalny"/>
    <w:link w:val="TekstdymkaZnak"/>
    <w:rsid w:val="007F04EC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TekstdymkaZnak">
    <w:name w:val="Tekst dymka Znak"/>
    <w:link w:val="Tekstdymka"/>
    <w:rsid w:val="007F04EC"/>
    <w:rPr>
      <w:rFonts w:ascii="Segoe UI" w:hAnsi="Segoe UI" w:cs="Segoe UI"/>
      <w:kern w:val="16"/>
      <w:sz w:val="18"/>
      <w:szCs w:val="18"/>
    </w:rPr>
  </w:style>
  <w:style w:type="paragraph" w:styleId="Bezodstpw">
    <w:name w:val="No Spacing"/>
    <w:uiPriority w:val="1"/>
    <w:qFormat/>
    <w:rsid w:val="00C86417"/>
    <w:pPr>
      <w:jc w:val="both"/>
    </w:pPr>
    <w:rPr>
      <w:rFonts w:ascii="Century Gothic" w:hAnsi="Century Gothic"/>
      <w:kern w:val="16"/>
      <w:sz w:val="22"/>
    </w:rPr>
  </w:style>
  <w:style w:type="paragraph" w:styleId="Akapitzlist">
    <w:name w:val="List Paragraph"/>
    <w:basedOn w:val="Normalny"/>
    <w:uiPriority w:val="34"/>
    <w:qFormat/>
    <w:rsid w:val="00075CFC"/>
    <w:pPr>
      <w:ind w:left="708"/>
    </w:pPr>
  </w:style>
  <w:style w:type="character" w:customStyle="1" w:styleId="NagwekZnak">
    <w:name w:val="Nagłówek Znak"/>
    <w:link w:val="Nagwek"/>
    <w:uiPriority w:val="99"/>
    <w:rsid w:val="00553C0C"/>
    <w:rPr>
      <w:rFonts w:ascii="Century Gothic" w:hAnsi="Century Gothic"/>
      <w:i/>
      <w:kern w:val="16"/>
      <w:sz w:val="18"/>
    </w:rPr>
  </w:style>
  <w:style w:type="character" w:customStyle="1" w:styleId="StopkaZnak">
    <w:name w:val="Stopka Znak"/>
    <w:link w:val="Stopka"/>
    <w:uiPriority w:val="99"/>
    <w:rsid w:val="00C075E9"/>
    <w:rPr>
      <w:rFonts w:ascii="Century Gothic" w:hAnsi="Century Gothic"/>
      <w:caps/>
      <w:kern w:val="16"/>
    </w:rPr>
  </w:style>
  <w:style w:type="character" w:styleId="Nierozpoznanawzmianka">
    <w:name w:val="Unresolved Mention"/>
    <w:uiPriority w:val="99"/>
    <w:semiHidden/>
    <w:unhideWhenUsed/>
    <w:rsid w:val="00C0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file:///C:\Users\proca\Desktop\operat1.png" TargetMode="External"/><Relationship Id="rId14" Type="http://schemas.openxmlformats.org/officeDocument/2006/relationships/header" Target="head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PTBS\Dane%20aplikacji\Microsoft\Szablony\Dokument%20PTBS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415362E-0673-4C35-96BD-EC4D01F15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 PTBS.dot</Template>
  <TotalTime>8</TotalTime>
  <Pages>2</Pages>
  <Words>266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I</vt:lpstr>
    </vt:vector>
  </TitlesOfParts>
  <Company>CONSORG</Company>
  <LinksUpToDate>false</LinksUpToDate>
  <CharactersWithSpaces>1862</CharactersWithSpaces>
  <SharedDoc>false</SharedDoc>
  <HLinks>
    <vt:vector size="6" baseType="variant">
      <vt:variant>
        <vt:i4>7929892</vt:i4>
      </vt:variant>
      <vt:variant>
        <vt:i4>-1</vt:i4>
      </vt:variant>
      <vt:variant>
        <vt:i4>2050</vt:i4>
      </vt:variant>
      <vt:variant>
        <vt:i4>1</vt:i4>
      </vt:variant>
      <vt:variant>
        <vt:lpwstr>C:\Users\proca\Desktop\operat1.png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PTBS</dc:creator>
  <cp:keywords/>
  <cp:lastModifiedBy>Piotr Stania</cp:lastModifiedBy>
  <cp:revision>9</cp:revision>
  <cp:lastPrinted>2024-07-24T18:14:00Z</cp:lastPrinted>
  <dcterms:created xsi:type="dcterms:W3CDTF">2026-07-31T18:01:00Z</dcterms:created>
  <dcterms:modified xsi:type="dcterms:W3CDTF">2026-07-31T18:13:00Z</dcterms:modified>
</cp:coreProperties>
</file>