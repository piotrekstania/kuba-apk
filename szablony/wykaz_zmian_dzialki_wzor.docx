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DE10" w14:textId="1F5B2742" w:rsidR="00D633D0" w:rsidRPr="00D633D0" w:rsidRDefault="00CD49E5" w:rsidP="00D633D0">
      <w:pPr>
        <w:suppressAutoHyphens/>
        <w:spacing w:line="240" w:lineRule="auto"/>
        <w:jc w:val="right"/>
        <w:rPr>
          <w:rFonts w:ascii="Bahnschrift SemiBold" w:eastAsia="Calibri" w:hAnsi="Bahnschrift SemiBold" w:cs="Calibri"/>
          <w:kern w:val="0"/>
          <w:lang w:eastAsia="zh-CN"/>
        </w:rPr>
      </w:pPr>
      <w:r>
        <w:rPr>
          <w:rFonts w:ascii="Calibri" w:hAnsi="Calibri"/>
          <w:noProof/>
          <w:sz w:val="12"/>
        </w:rPr>
        <w:drawing>
          <wp:anchor distT="0" distB="0" distL="114300" distR="114300" simplePos="0" relativeHeight="251657728" behindDoc="0" locked="0" layoutInCell="1" allowOverlap="1" wp14:anchorId="1E36719B" wp14:editId="2711DF6E">
            <wp:simplePos x="0" y="0"/>
            <wp:positionH relativeFrom="margin">
              <wp:posOffset>208800</wp:posOffset>
            </wp:positionH>
            <wp:positionV relativeFrom="margin">
              <wp:posOffset>144000</wp:posOffset>
            </wp:positionV>
            <wp:extent cx="1800000" cy="585588"/>
            <wp:effectExtent l="0" t="0" r="0" b="0"/>
            <wp:wrapTopAndBottom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8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D86" w:rsidRPr="00706D86">
        <w:rPr>
          <w:rFonts w:eastAsia="Calibri" w:cs="Calibri" w:ascii="Calibri" w:hAnsi="Calibri"/>
          <w:kern w:val="0"/>
          <w:sz w:val="12"/>
          <w:lang w:eastAsia="zh-CN"/>
        </w:rPr>
        <w:t xml:space="preserve">                                       </w:t>
      </w:r>
    </w:p>
    <w:p w14:paraId="52E5CD26" w14:textId="77777777" w:rsidR="00D633D0" w:rsidRDefault="00D633D0" w:rsidP="00706D86">
      <w:pPr>
        <w:suppressAutoHyphens/>
        <w:spacing w:line="200" w:lineRule="atLeast"/>
        <w:jc w:val="center"/>
        <w:rPr>
          <w:rFonts w:ascii="Bahnschrift SemiBold" w:hAnsi="Bahnschrift SemiBold" w:cs="Calibri"/>
          <w:b/>
          <w:bCs/>
          <w:kern w:val="0"/>
          <w:sz w:val="24"/>
          <w:szCs w:val="24"/>
          <w:u w:val="single"/>
          <w:lang w:eastAsia="zh-CN"/>
        </w:rPr>
      </w:pPr>
    </w:p>
    <w:p w14:paraId="54FC13A1" w14:textId="77777777" w:rsidR="00706D86" w:rsidRDefault="00706D86" w:rsidP="00706D86">
      <w:pPr>
        <w:keepNext/>
        <w:suppressAutoHyphens/>
        <w:spacing w:before="160" w:after="280" w:line="200" w:lineRule="atLeast"/>
        <w:jc w:val="center"/>
        <w:rPr>
          <w:rFonts w:ascii="Bahnschrift SemiBold" w:hAnsi="Bahnschrift SemiBold" w:cs="Calibri"/>
          <w:b/>
          <w:bCs/>
          <w:kern w:val="0"/>
          <w:sz w:val="24"/>
          <w:szCs w:val="24"/>
          <w:u w:val="single"/>
          <w:lang w:eastAsia="zh-CN"/>
        </w:rPr>
      </w:pPr>
      <w:r w:rsidRPr="00706D86">
        <w:rPr>
          <w:rFonts w:cs="Calibri" w:ascii="Calibri" w:hAnsi="Calibri"/>
          <w:b/>
          <w:bCs/>
          <w:spacing w:val="12"/>
          <w:kern w:val="0"/>
          <w:sz w:val="28"/>
          <w:szCs w:val="24"/>
          <w:u w:val="none"/>
          <w:lang w:eastAsia="zh-CN"/>
        </w:rPr>
        <w:t>WYKAZ ZMIAN DANYCH EWIDENCYJNYCH DOTYCZĄCYCH DZIAŁKI EWIDENCYJNEJ</w:t>
      </w:r>
    </w:p>
    <w:p w14:paraId="0657E361" w14:textId="77777777" w:rsidR="00706D86" w:rsidRDefault="00706D86" w:rsidP="00706D86">
      <w:pPr>
        <w:suppressAutoHyphens/>
        <w:spacing w:line="240" w:lineRule="auto"/>
        <w:jc w:val="left"/>
        <w:rPr>
          <w:rFonts w:ascii="Bahnschrift SemiBold" w:eastAsia="Calibri" w:hAnsi="Bahnschrift SemiBold" w:cs="Calibri"/>
          <w:kern w:val="0"/>
          <w:lang w:eastAsia="zh-CN"/>
        </w:rPr>
      </w:pPr>
    </w:p>
    <w:p w14:paraId="74BABE33" w14:textId="77777777" w:rsidR="00706D86" w:rsidRDefault="00706D86" w:rsidP="00706D86">
      <w:pPr>
        <w:suppressAutoHyphens/>
        <w:spacing w:line="240" w:lineRule="auto"/>
        <w:jc w:val="left"/>
        <w:rPr>
          <w:rFonts w:ascii="Bahnschrift SemiBold" w:eastAsia="Calibri" w:hAnsi="Bahnschrift SemiBold" w:cs="Calibri"/>
          <w:kern w:val="0"/>
          <w:lang w:eastAsia="zh-CN"/>
        </w:rPr>
      </w:pPr>
    </w:p>
    <w:p w14:paraId="3B1FB30C" w14:textId="2460A9C4" w:rsidR="00706D86" w:rsidRPr="00300876" w:rsidRDefault="00706D86" w:rsidP="00706D86">
      <w:pPr>
        <w:tabs>
          <w:tab w:val="left" w:pos="4915"/>
        </w:tabs>
        <w:suppressAutoHyphens/>
        <w:spacing w:line="240" w:lineRule="auto"/>
        <w:ind w:left="1134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D43AF4">
        <w:rPr>
          <w:rFonts w:cs="Tahoma" w:ascii="Calibri" w:hAnsi="Calibri"/>
          <w:kern w:val="0"/>
          <w:sz w:val="20"/>
          <w:u w:val="none"/>
          <w:lang w:eastAsia="zh-CN"/>
        </w:rPr>
        <w:t>Identyfikator zgłoszenia pracy geodezyjnej: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 xml:space="preserve"> 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="001675F5" w:rsidRPr="001675F5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 xml:space="preserve">{{ </w:t>
      </w:r>
      <w:proofErr w:type="spellStart"/>
      <w:r w:rsidR="001675F5" w:rsidRPr="001675F5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>nr_roboty</w:t>
      </w:r>
      <w:proofErr w:type="spellEnd"/>
      <w:r w:rsidR="001675F5" w:rsidRPr="001675F5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 xml:space="preserve"> }}</w:t>
      </w:r>
    </w:p>
    <w:p w14:paraId="7EA89C5A" w14:textId="3A50F3D7" w:rsidR="001675F5" w:rsidRPr="001675F5" w:rsidRDefault="001675F5" w:rsidP="001675F5">
      <w:pPr>
        <w:tabs>
          <w:tab w:val="left" w:pos="4915"/>
        </w:tabs>
        <w:suppressAutoHyphens/>
        <w:spacing w:line="240" w:lineRule="auto"/>
        <w:ind w:left="1134"/>
        <w:jc w:val="left"/>
        <w:rPr>
          <w:rFonts w:ascii="Bahnschrift SemiBold" w:hAnsi="Bahnschrift SemiBold" w:cs="Tahoma"/>
          <w:b/>
          <w:kern w:val="0"/>
          <w:sz w:val="16"/>
          <w:lang w:eastAsia="zh-CN"/>
        </w:rPr>
      </w:pPr>
      <w:r w:rsidRPr="00D43AF4">
        <w:rPr>
          <w:rFonts w:cs="Tahoma" w:ascii="Calibri" w:hAnsi="Calibri"/>
          <w:kern w:val="0"/>
          <w:sz w:val="20"/>
          <w:u w:val="none"/>
          <w:lang w:eastAsia="zh-CN"/>
        </w:rPr>
        <w:t>Jedn</w:t>
      </w:r>
      <w:r w:rsidR="00311162">
        <w:rPr>
          <w:rFonts w:cs="Tahoma" w:ascii="Calibri" w:hAnsi="Calibri"/>
          <w:kern w:val="0"/>
          <w:sz w:val="20"/>
          <w:u w:val="none"/>
          <w:lang w:eastAsia="zh-CN"/>
        </w:rPr>
        <w:t>ostka</w:t>
      </w:r>
      <w:r w:rsidRPr="00D43AF4">
        <w:rPr>
          <w:rFonts w:cs="Tahoma" w:ascii="Calibri" w:hAnsi="Calibri"/>
          <w:kern w:val="0"/>
          <w:sz w:val="20"/>
          <w:u w:val="none"/>
          <w:lang w:eastAsia="zh-CN"/>
        </w:rPr>
        <w:t xml:space="preserve"> </w:t>
      </w:r>
      <w:r w:rsidR="00311162">
        <w:rPr>
          <w:rFonts w:cs="Tahoma" w:ascii="Calibri" w:hAnsi="Calibri"/>
          <w:kern w:val="0"/>
          <w:sz w:val="20"/>
          <w:u w:val="none"/>
          <w:lang w:eastAsia="zh-CN"/>
        </w:rPr>
        <w:t>ewidencyjna:</w:t>
      </w:r>
      <w:r w:rsidRPr="001675F5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[{{ </w:t>
      </w:r>
      <w:proofErr w:type="spellStart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polozenie_gmina_teryt</w:t>
      </w:r>
      <w:proofErr w:type="spellEnd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}}] {{ </w:t>
      </w:r>
      <w:proofErr w:type="spellStart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polozenie_gmina</w:t>
      </w:r>
      <w:proofErr w:type="spellEnd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</w:p>
    <w:p w14:paraId="25832C7F" w14:textId="76B03062" w:rsidR="001675F5" w:rsidRPr="001675F5" w:rsidRDefault="001675F5" w:rsidP="001675F5">
      <w:pPr>
        <w:tabs>
          <w:tab w:val="left" w:pos="4915"/>
        </w:tabs>
        <w:suppressAutoHyphens/>
        <w:spacing w:line="240" w:lineRule="auto"/>
        <w:ind w:left="1134"/>
        <w:jc w:val="left"/>
        <w:rPr>
          <w:rFonts w:ascii="Bahnschrift SemiBold" w:hAnsi="Bahnschrift SemiBold" w:cs="Tahoma"/>
          <w:b/>
          <w:kern w:val="0"/>
          <w:sz w:val="16"/>
          <w:lang w:eastAsia="zh-CN"/>
        </w:rPr>
      </w:pPr>
      <w:r w:rsidRPr="00D43AF4">
        <w:rPr>
          <w:rFonts w:cs="Tahoma" w:ascii="Calibri" w:hAnsi="Calibri"/>
          <w:kern w:val="0"/>
          <w:sz w:val="20"/>
          <w:u w:val="none"/>
          <w:lang w:eastAsia="zh-CN"/>
        </w:rPr>
        <w:t xml:space="preserve">Obręb </w:t>
      </w:r>
      <w:r w:rsidR="00311162">
        <w:rPr>
          <w:rFonts w:cs="Tahoma" w:ascii="Calibri" w:hAnsi="Calibri"/>
          <w:kern w:val="0"/>
          <w:sz w:val="20"/>
          <w:u w:val="none"/>
          <w:lang w:eastAsia="zh-CN"/>
        </w:rPr>
        <w:t>ewidencyjny:</w:t>
      </w:r>
      <w:r w:rsidRPr="001675F5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[{{ </w:t>
      </w:r>
      <w:proofErr w:type="spellStart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polozenie_obreb_teryt</w:t>
      </w:r>
      <w:proofErr w:type="spellEnd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}}] {{ </w:t>
      </w:r>
      <w:proofErr w:type="spellStart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polozenie_obreb</w:t>
      </w:r>
      <w:proofErr w:type="spellEnd"/>
      <w:r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</w:p>
    <w:p w14:paraId="01F2438C" w14:textId="7E7F3013" w:rsidR="009A4E97" w:rsidRDefault="009A4E97" w:rsidP="00706D86">
      <w:pPr>
        <w:tabs>
          <w:tab w:val="left" w:pos="4915"/>
        </w:tabs>
        <w:suppressAutoHyphens/>
        <w:spacing w:line="240" w:lineRule="auto"/>
        <w:ind w:left="1134"/>
        <w:jc w:val="left"/>
        <w:rPr>
          <w:rFonts w:ascii="Bahnschrift SemiBold" w:hAnsi="Bahnschrift SemiBold" w:cs="Tahoma"/>
          <w:b/>
          <w:kern w:val="0"/>
          <w:sz w:val="16"/>
          <w:lang w:eastAsia="zh-CN"/>
        </w:rPr>
      </w:pPr>
      <w:r w:rsidRPr="00D43AF4">
        <w:rPr>
          <w:rFonts w:cs="Tahoma" w:ascii="Calibri" w:hAnsi="Calibri"/>
          <w:bCs/>
          <w:kern w:val="0"/>
          <w:sz w:val="20"/>
          <w:u w:val="none"/>
          <w:lang w:eastAsia="zh-CN"/>
        </w:rPr>
        <w:t>Identyfikator działki ewidencyjnej:</w:t>
      </w:r>
      <w:r>
        <w:rPr>
          <w:rFonts w:cs="Tahoma" w:ascii="Calibri" w:hAnsi="Calibri"/>
          <w:b/>
          <w:kern w:val="0"/>
          <w:sz w:val="20"/>
          <w:u w:val="none"/>
          <w:lang w:eastAsia="zh-CN"/>
        </w:rPr>
        <w:tab/>
      </w:r>
      <w:r w:rsidR="00172FB8"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[{{ </w:t>
      </w:r>
      <w:proofErr w:type="spellStart"/>
      <w:r w:rsidR="00172FB8"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polozenie_obreb_teryt</w:t>
      </w:r>
      <w:proofErr w:type="spellEnd"/>
      <w:r w:rsidR="00172FB8"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  <w:r w:rsidR="004A746A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.</w:t>
      </w:r>
      <w:r w:rsidR="00172FB8" w:rsidRPr="00D43AF4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]</w:t>
      </w:r>
    </w:p>
    <w:p w14:paraId="4615F0CE" w14:textId="77777777" w:rsidR="00773071" w:rsidRPr="00300876" w:rsidRDefault="00773071" w:rsidP="00706D86">
      <w:pPr>
        <w:suppressAutoHyphens/>
        <w:spacing w:line="240" w:lineRule="auto"/>
        <w:ind w:firstLine="1134"/>
        <w:jc w:val="left"/>
        <w:rPr>
          <w:rFonts w:ascii="Bahnschrift SemiBold" w:hAnsi="Bahnschrift SemiBold"/>
          <w:kern w:val="0"/>
          <w:sz w:val="24"/>
          <w:lang w:eastAsia="zh-CN"/>
        </w:rPr>
      </w:pPr>
      <w:r>
        <w:rPr>
          <w:rFonts w:cs="Tahoma" w:ascii="Calibri" w:hAnsi="Calibri"/>
          <w:b/>
          <w:kern w:val="0"/>
          <w:sz w:val="12"/>
          <w:lang w:eastAsia="zh-CN"/>
        </w:rPr>
        <w:tab/>
      </w:r>
      <w:r>
        <w:rPr>
          <w:rFonts w:cs="Tahoma" w:ascii="Calibri" w:hAnsi="Calibri"/>
          <w:b/>
          <w:kern w:val="0"/>
          <w:sz w:val="12"/>
          <w:lang w:eastAsia="zh-CN"/>
        </w:rPr>
        <w:tab/>
      </w:r>
      <w:r>
        <w:rPr>
          <w:rFonts w:cs="Tahoma" w:ascii="Calibri" w:hAnsi="Calibri"/>
          <w:b/>
          <w:kern w:val="0"/>
          <w:sz w:val="12"/>
          <w:lang w:eastAsia="zh-CN"/>
        </w:rPr>
        <w:tab/>
      </w:r>
      <w:r>
        <w:rPr>
          <w:rFonts w:cs="Tahoma" w:ascii="Calibri" w:hAnsi="Calibri"/>
          <w:b/>
          <w:kern w:val="0"/>
          <w:sz w:val="12"/>
          <w:lang w:eastAsia="zh-CN"/>
        </w:rPr>
        <w:tab/>
      </w:r>
    </w:p>
    <w:p w14:paraId="40DBFC5C" w14:textId="77777777" w:rsidR="00706D86" w:rsidRPr="00706D86" w:rsidRDefault="00706D86" w:rsidP="00706D86">
      <w:pPr>
        <w:suppressAutoHyphens/>
        <w:spacing w:line="200" w:lineRule="atLeast"/>
        <w:rPr>
          <w:rFonts w:ascii="Bahnschrift SemiBold" w:hAnsi="Bahnschrift SemiBold" w:cs="Calibri"/>
          <w:b/>
          <w:bCs/>
          <w:kern w:val="0"/>
          <w:sz w:val="28"/>
          <w:szCs w:val="28"/>
          <w:u w:val="single"/>
          <w:lang w:eastAsia="zh-CN"/>
        </w:rPr>
      </w:pPr>
    </w:p>
    <w:p w14:paraId="526D2705" w14:textId="77777777" w:rsidR="00706D86" w:rsidRPr="00706D86" w:rsidRDefault="00706D86" w:rsidP="00706D86">
      <w:pPr>
        <w:suppressAutoHyphens/>
        <w:spacing w:after="60"/>
        <w:ind w:left="-284"/>
        <w:jc w:val="left"/>
        <w:rPr>
          <w:rFonts w:ascii="Bahnschrift SemiBold" w:hAnsi="Bahnschrift SemiBold"/>
          <w:kern w:val="0"/>
          <w:lang w:eastAsia="zh-CN"/>
        </w:rPr>
      </w:pPr>
    </w:p>
    <w:tbl>
      <w:tblPr>
        <w:tblW w:w="12894" w:type="dxa"/>
        <w:jc w:val="center"/>
        <w:tblLayout w:type="fixed"/>
        <w:tblLook w:val="0000" w:firstRow="0" w:lastRow="0" w:firstColumn="0" w:lastColumn="0" w:noHBand="0" w:noVBand="0"/>
      </w:tblPr>
      <w:tblGrid>
        <w:gridCol w:w="563"/>
        <w:gridCol w:w="851"/>
        <w:gridCol w:w="1416"/>
        <w:gridCol w:w="709"/>
        <w:gridCol w:w="709"/>
        <w:gridCol w:w="708"/>
        <w:gridCol w:w="1701"/>
        <w:gridCol w:w="851"/>
        <w:gridCol w:w="1559"/>
        <w:gridCol w:w="709"/>
        <w:gridCol w:w="709"/>
        <w:gridCol w:w="708"/>
        <w:gridCol w:w="1701"/>
      </w:tblGrid>
      <w:tr w:rsidR="00706D86" w:rsidRPr="00706D86" w14:paraId="523F4ECF" w14:textId="77777777" w:rsidTr="00706D86">
        <w:trPr>
          <w:trHeight w:val="191"/>
          <w:jc w:val="center"/>
          <w:tblHeader/>
        </w:trPr>
        <w:tc>
          <w:tcPr>
            <w:tcW w:w="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BD3D" w14:textId="77777777" w:rsidR="00706D86" w:rsidRPr="00706D86" w:rsidRDefault="00706D86" w:rsidP="00706D86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L.p.</w:t>
            </w:r>
          </w:p>
        </w:tc>
        <w:tc>
          <w:tcPr>
            <w:tcW w:w="60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9F81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Stan dotychczasowy</w:t>
            </w:r>
          </w:p>
        </w:tc>
        <w:tc>
          <w:tcPr>
            <w:tcW w:w="62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099A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Stan nowy</w:t>
            </w:r>
          </w:p>
        </w:tc>
      </w:tr>
      <w:tr w:rsidR="00706D86" w:rsidRPr="00706D86" w14:paraId="656201D9" w14:textId="77777777" w:rsidTr="00372F66">
        <w:trPr>
          <w:trHeight w:val="191"/>
          <w:jc w:val="center"/>
          <w:tblHeader/>
        </w:trPr>
        <w:tc>
          <w:tcPr>
            <w:tcW w:w="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F2A66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A64AA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Numer działki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4D740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Pole powierzchni ewidencyjnej działki [ha]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9813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 xml:space="preserve">Użytki gruntowe </w:t>
            </w:r>
          </w:p>
          <w:p w14:paraId="44D10B56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i klasy bonitacyjne w działce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B497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 xml:space="preserve">Pole powierzchni użytków gruntowych i klas bonitacyjnych </w:t>
            </w:r>
          </w:p>
          <w:p w14:paraId="5698D03B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w obszarze działki [ha]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95D4C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Numer działki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CFBBC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Pole powierzchni ewidencyjnej działki [ha]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22DF1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 xml:space="preserve">Użytki gruntowe </w:t>
            </w:r>
          </w:p>
          <w:p w14:paraId="34B95DCE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i klasy bonitacyjne w działce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066DA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 xml:space="preserve">Pole powierzchni użytków gruntowych i klas bonitacyjnych </w:t>
            </w:r>
          </w:p>
          <w:p w14:paraId="158689D2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w obszarze działki [ha]</w:t>
            </w:r>
          </w:p>
        </w:tc>
      </w:tr>
      <w:tr w:rsidR="00706D86" w:rsidRPr="00706D86" w14:paraId="5BFF3BC8" w14:textId="77777777" w:rsidTr="00372F66">
        <w:trPr>
          <w:trHeight w:val="191"/>
          <w:jc w:val="center"/>
          <w:tblHeader/>
        </w:trPr>
        <w:tc>
          <w:tcPr>
            <w:tcW w:w="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C363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99D5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37DBB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B6ACB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OFU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CAAE2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OZU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4A8B1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OZK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939A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333D1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AD99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83CD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OFU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124E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OZU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73B71" w14:textId="77777777" w:rsidR="00706D86" w:rsidRPr="00706D86" w:rsidRDefault="00706D86" w:rsidP="00706D8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16"/>
                <w:szCs w:val="16"/>
                <w:lang w:eastAsia="zh-CN"/>
              </w:rPr>
            </w:pPr>
            <w:r w:rsidRPr="00706D86">
              <w:rPr>
                <w:rFonts w:cs="Calibri" w:ascii="Calibri" w:hAnsi="Calibri"/>
                <w:kern w:val="0"/>
                <w:sz w:val="16"/>
                <w:szCs w:val="16"/>
                <w:lang w:eastAsia="zh-CN"/>
              </w:rPr>
              <w:t>OZK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1054" w14:textId="77777777" w:rsidR="00706D86" w:rsidRPr="00706D86" w:rsidRDefault="00706D86" w:rsidP="00706D86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kern w:val="0"/>
                <w:sz w:val="16"/>
                <w:szCs w:val="16"/>
                <w:lang w:eastAsia="zh-CN"/>
              </w:rPr>
            </w:pPr>
          </w:p>
        </w:tc>
      </w:tr>
      <w:tr w:rsidR="00706D86" w:rsidRPr="00706D86" w14:paraId="4DA61FE2" w14:textId="77777777" w:rsidTr="00372F66">
        <w:trPr>
          <w:trHeight w:val="567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5C9E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{%tr for dzialka in wykazy_dzialek %}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07FF" w14:textId="18B825D1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7903" w14:textId="22A45625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9247C" w14:textId="70913CC1" w:rsidR="00C7726A" w:rsidRDefault="00C7726A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  <w:p w14:paraId="14696BF6" w14:textId="0ED49CAC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77B6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F43FD" w14:textId="77777777" w:rsidR="00A32782" w:rsidRPr="00706D86" w:rsidRDefault="00A32782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101B" w14:textId="314F12EA" w:rsidR="00C7726A" w:rsidRDefault="00C7726A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  <w:p w14:paraId="4E36DBC9" w14:textId="368FE9AF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A9127" w14:textId="411B12A9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F448F" w14:textId="3081B123" w:rsidR="00706D86" w:rsidRPr="00C80FEF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EF0D" w14:textId="6209E421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9C0A" w14:textId="77777777" w:rsidR="00706D86" w:rsidRPr="001770AE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0F11" w14:textId="77777777" w:rsidR="00C80FEF" w:rsidRPr="001770AE" w:rsidRDefault="00C80FEF" w:rsidP="00C35160">
            <w:pPr>
              <w:suppressAutoHyphens/>
              <w:snapToGrid w:val="0"/>
              <w:spacing w:line="240" w:lineRule="auto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B414" w14:textId="1ECAB837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</w:tr>
      <w:tr w:rsidR="00706D86" w:rsidRPr="00706D86" w14:paraId="4DA61FE2" w14:textId="77777777" w:rsidTr="00372F66">
        <w:trPr>
          <w:trHeight w:val="567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5C9E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loop.index 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07FF" w14:textId="18B825D1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dzialka.numer_dotychczas }}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7903" w14:textId="22A45625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dzialka.pow_ewidencyjna_dotychczas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9247C" w14:textId="70913CC1" w:rsidR="00C7726A" w:rsidRDefault="00C7726A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dzialka.ofu_dotychczas }}</w:t>
            </w:r>
          </w:p>
          <w:p w14:paraId="14696BF6" w14:textId="0ED49CAC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77B6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dzialka.ozu_dotychczas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F43FD" w14:textId="77777777" w:rsidR="00A32782" w:rsidRPr="00706D86" w:rsidRDefault="00A32782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dzialka.ozk_dotychczas 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101B" w14:textId="314F12EA" w:rsidR="00C7726A" w:rsidRDefault="00C7726A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dzialka.pow_uzytkow_dotychczas }}</w:t>
            </w:r>
          </w:p>
          <w:p w14:paraId="4E36DBC9" w14:textId="368FE9AF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A9127" w14:textId="411B12A9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dzialka.numer_nowy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F448F" w14:textId="3081B123" w:rsidR="00706D86" w:rsidRPr="00C80FEF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dzialka.pow_ewidencyjna_nowy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EF0D" w14:textId="6209E421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dzialka.ofu_nowy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9C0A" w14:textId="77777777" w:rsidR="00706D86" w:rsidRPr="001770AE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dzialka.ozu_nowy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0F11" w14:textId="77777777" w:rsidR="00C80FEF" w:rsidRPr="001770AE" w:rsidRDefault="00C80FEF" w:rsidP="00C35160">
            <w:pPr>
              <w:suppressAutoHyphens/>
              <w:snapToGrid w:val="0"/>
              <w:spacing w:line="240" w:lineRule="auto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dzialka.ozk_nowy 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B414" w14:textId="1ECAB837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{{ dzialka.pow_uzytkow_nowy }}</w:t>
            </w:r>
          </w:p>
        </w:tc>
      </w:tr>
      <w:tr w:rsidR="00706D86" w:rsidRPr="00706D86" w14:paraId="4DA61FE2" w14:textId="77777777" w:rsidTr="00372F66">
        <w:trPr>
          <w:trHeight w:val="567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5C9E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  <w:r>
              <w:rPr>
                <w:rFonts w:cs="Calibri" w:ascii="Calibri" w:hAnsi="Calibri"/>
                <w:b/>
                <w:kern w:val="0"/>
                <w:sz w:val="16"/>
                <w:szCs w:val="16"/>
                <w:lang w:eastAsia="zh-CN"/>
              </w:rPr>
              <w:t>{%tr endfor %}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07FF" w14:textId="18B825D1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7903" w14:textId="22A45625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9247C" w14:textId="70913CC1" w:rsidR="00C7726A" w:rsidRDefault="00C7726A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  <w:p w14:paraId="14696BF6" w14:textId="0ED49CAC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77B6" w14:textId="77777777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F43FD" w14:textId="77777777" w:rsidR="00A32782" w:rsidRPr="00706D86" w:rsidRDefault="00A32782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101B" w14:textId="314F12EA" w:rsidR="00C7726A" w:rsidRDefault="00C7726A" w:rsidP="006F61F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  <w:p w14:paraId="4E36DBC9" w14:textId="368FE9AF" w:rsidR="00A32782" w:rsidRPr="00706D86" w:rsidRDefault="00A32782" w:rsidP="00A32782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A9127" w14:textId="411B12A9" w:rsidR="00706D86" w:rsidRPr="00706D86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F448F" w14:textId="3081B123" w:rsidR="00706D86" w:rsidRPr="00C80FEF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EF0D" w14:textId="6209E421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9C0A" w14:textId="77777777" w:rsidR="00706D86" w:rsidRPr="001770AE" w:rsidRDefault="00706D86" w:rsidP="00C80FEF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0F11" w14:textId="77777777" w:rsidR="00C80FEF" w:rsidRPr="001770AE" w:rsidRDefault="00C80FEF" w:rsidP="00C35160">
            <w:pPr>
              <w:suppressAutoHyphens/>
              <w:snapToGrid w:val="0"/>
              <w:spacing w:line="240" w:lineRule="auto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B414" w14:textId="1ECAB837" w:rsidR="00C80FEF" w:rsidRPr="001770AE" w:rsidRDefault="00C80FEF" w:rsidP="00C3516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Calibri"/>
                <w:b/>
                <w:color w:val="FF0000"/>
                <w:kern w:val="0"/>
                <w:sz w:val="16"/>
                <w:szCs w:val="16"/>
                <w:lang w:eastAsia="zh-CN"/>
              </w:rPr>
            </w:pPr>
          </w:p>
        </w:tc>
      </w:tr>
    </w:tbl>
    <w:p w14:paraId="5528561F" w14:textId="1D1F5256" w:rsidR="00706D86" w:rsidRPr="00300876" w:rsidRDefault="00706D86" w:rsidP="00706D86">
      <w:pPr>
        <w:tabs>
          <w:tab w:val="left" w:pos="11442"/>
        </w:tabs>
        <w:suppressAutoHyphens/>
        <w:spacing w:line="240" w:lineRule="auto"/>
        <w:ind w:left="8759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 xml:space="preserve">Sporządził:        </w:t>
      </w:r>
      <w:r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300876">
        <w:rPr>
          <w:rFonts w:cs="Tahoma" w:ascii="Calibri" w:hAnsi="Calibri"/>
          <w:b/>
          <w:kern w:val="0"/>
          <w:sz w:val="20"/>
          <w:szCs w:val="16"/>
          <w:u w:val="none"/>
          <w:lang w:eastAsia="zh-CN"/>
        </w:rPr>
        <w:t>Jakub Stania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 xml:space="preserve">              </w:t>
      </w:r>
    </w:p>
    <w:p w14:paraId="077CD4B5" w14:textId="77777777" w:rsidR="00706D86" w:rsidRPr="00300876" w:rsidRDefault="00706D86" w:rsidP="00706D86">
      <w:pPr>
        <w:suppressAutoHyphens/>
        <w:spacing w:line="240" w:lineRule="auto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eastAsia="Tahoma" w:cs="Tahoma" w:ascii="Calibri" w:hAnsi="Calibri"/>
          <w:kern w:val="0"/>
          <w:sz w:val="12"/>
          <w:lang w:eastAsia="zh-CN"/>
        </w:rPr>
        <w:t xml:space="preserve">                                </w:t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 w:rsidRPr="00300876">
        <w:rPr>
          <w:rFonts w:cs="Tahoma" w:ascii="Calibri" w:hAnsi="Calibri"/>
          <w:kern w:val="0"/>
          <w:sz w:val="12"/>
          <w:lang w:eastAsia="zh-CN"/>
        </w:rPr>
        <w:t xml:space="preserve"> </w:t>
      </w:r>
    </w:p>
    <w:p w14:paraId="5AF8D761" w14:textId="77777777" w:rsidR="00706D86" w:rsidRPr="00300876" w:rsidRDefault="00706D86" w:rsidP="00706D86">
      <w:pPr>
        <w:tabs>
          <w:tab w:val="left" w:pos="11442"/>
        </w:tabs>
        <w:suppressAutoHyphens/>
        <w:spacing w:line="240" w:lineRule="auto"/>
        <w:ind w:left="8759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>Kierownik</w:t>
      </w:r>
      <w:r>
        <w:rPr>
          <w:rFonts w:cs="Tahoma" w:ascii="Calibri" w:hAnsi="Calibri"/>
          <w:kern w:val="0"/>
          <w:sz w:val="20"/>
          <w:u w:val="none"/>
          <w:lang w:eastAsia="zh-CN"/>
        </w:rPr>
        <w:t xml:space="preserve"> prac geodezyjnych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>:</w:t>
      </w:r>
      <w:r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300876">
        <w:rPr>
          <w:rFonts w:cs="Tahoma" w:ascii="Calibri" w:hAnsi="Calibri"/>
          <w:b/>
          <w:kern w:val="0"/>
          <w:sz w:val="20"/>
          <w:szCs w:val="16"/>
          <w:u w:val="none"/>
          <w:lang w:eastAsia="zh-CN"/>
        </w:rPr>
        <w:t>Jakub Stania, 23266 (1,2,3,4)</w:t>
      </w:r>
    </w:p>
    <w:p w14:paraId="176B83D9" w14:textId="77777777" w:rsidR="00706D86" w:rsidRPr="00300876" w:rsidRDefault="00706D86" w:rsidP="00706D8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lang w:eastAsia="zh-CN"/>
        </w:rPr>
      </w:pPr>
      <w:r w:rsidRPr="00300876">
        <w:rPr>
          <w:rFonts w:eastAsia="Tahoma" w:cs="Tahoma" w:ascii="Calibri" w:hAnsi="Calibri"/>
          <w:kern w:val="0"/>
          <w:sz w:val="12"/>
          <w:lang w:eastAsia="zh-CN"/>
        </w:rPr>
        <w:t xml:space="preserve">                    </w:t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  <w:r>
        <w:rPr>
          <w:rFonts w:eastAsia="Tahoma" w:cs="Tahoma" w:ascii="Calibri" w:hAnsi="Calibri"/>
          <w:kern w:val="0"/>
          <w:sz w:val="12"/>
          <w:lang w:eastAsia="zh-CN"/>
        </w:rPr>
        <w:tab/>
      </w:r>
    </w:p>
    <w:p w14:paraId="12ADECFC" w14:textId="32ACFB9F" w:rsidR="00706D86" w:rsidRPr="00300876" w:rsidRDefault="00706D86" w:rsidP="00706D86">
      <w:pPr>
        <w:tabs>
          <w:tab w:val="left" w:pos="11442"/>
        </w:tabs>
        <w:suppressAutoHyphens/>
        <w:spacing w:line="240" w:lineRule="auto"/>
        <w:ind w:left="8759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 xml:space="preserve">Data sporządzenia: 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="001675F5" w:rsidRPr="001675F5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{{ </w:t>
      </w:r>
      <w:proofErr w:type="spellStart"/>
      <w:r w:rsidR="001675F5" w:rsidRPr="001675F5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data_zakonczenia</w:t>
      </w:r>
      <w:proofErr w:type="spellEnd"/>
      <w:r w:rsidR="001675F5" w:rsidRPr="001675F5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ab/>
      </w:r>
    </w:p>
    <w:sectPr w:rsidR="00706D86" w:rsidRPr="00706D86" w:rsidSect="00706D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1418" w:right="1383" w:bottom="1418" w:left="1418" w:header="425" w:footer="223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9443B" w14:textId="77777777" w:rsidR="00FD21F5" w:rsidRDefault="00FD21F5">
      <w:r>
        <w:separator/>
      </w:r>
    </w:p>
  </w:endnote>
  <w:endnote w:type="continuationSeparator" w:id="0">
    <w:p w14:paraId="425E2882" w14:textId="77777777" w:rsidR="00FD21F5" w:rsidRDefault="00FD2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pertino">
    <w:altName w:val="Arial Unicode MS"/>
    <w:charset w:val="8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6114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146F417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6114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146F417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6114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146F417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DD20" w14:textId="77777777" w:rsidR="00FD21F5" w:rsidRDefault="00FD21F5">
      <w:r>
        <w:separator/>
      </w:r>
    </w:p>
  </w:footnote>
  <w:footnote w:type="continuationSeparator" w:id="0">
    <w:p w14:paraId="0B904995" w14:textId="77777777" w:rsidR="00FD21F5" w:rsidRDefault="00FD2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0629" w14:textId="77777777" w:rsidR="00D633D0" w:rsidRDefault="00D633D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1D25" w14:textId="77777777" w:rsidR="002548E7" w:rsidRPr="00135853" w:rsidRDefault="002548E7" w:rsidP="00135853">
    <w:pPr>
      <w:pStyle w:val="Nagwek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7BEC" w14:textId="77777777" w:rsidR="00553C0C" w:rsidRDefault="00553C0C" w:rsidP="0030597D">
    <w:pPr>
      <w:pStyle w:val="Nagwek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EBC"/>
    <w:multiLevelType w:val="multilevel"/>
    <w:tmpl w:val="F2BCA846"/>
    <w:lvl w:ilvl="0">
      <w:start w:val="1"/>
      <w:numFmt w:val="upperRoman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."/>
      <w:lvlJc w:val="left"/>
      <w:pPr>
        <w:tabs>
          <w:tab w:val="num" w:pos="1647"/>
        </w:tabs>
        <w:ind w:left="1134" w:hanging="567"/>
      </w:pPr>
    </w:lvl>
    <w:lvl w:ilvl="3">
      <w:start w:val="1"/>
      <w:numFmt w:val="decimal"/>
      <w:lvlText w:val="%2.%3.%4."/>
      <w:lvlJc w:val="left"/>
      <w:pPr>
        <w:tabs>
          <w:tab w:val="num" w:pos="2291"/>
        </w:tabs>
        <w:ind w:left="1701" w:hanging="850"/>
      </w:pPr>
    </w:lvl>
    <w:lvl w:ilvl="4">
      <w:start w:val="1"/>
      <w:numFmt w:val="decimal"/>
      <w:lvlText w:val="%2.%5.%4.%3."/>
      <w:lvlJc w:val="left"/>
      <w:pPr>
        <w:tabs>
          <w:tab w:val="num" w:pos="2934"/>
        </w:tabs>
        <w:ind w:left="2126" w:hanging="992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5E35979"/>
    <w:multiLevelType w:val="hybridMultilevel"/>
    <w:tmpl w:val="E46246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D53B4A"/>
    <w:multiLevelType w:val="hybridMultilevel"/>
    <w:tmpl w:val="90E87B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516B2"/>
    <w:multiLevelType w:val="hybridMultilevel"/>
    <w:tmpl w:val="FFE6E9A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9B00A03"/>
    <w:multiLevelType w:val="hybridMultilevel"/>
    <w:tmpl w:val="D9C4D5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87E06"/>
    <w:multiLevelType w:val="hybridMultilevel"/>
    <w:tmpl w:val="6FA476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79B5"/>
    <w:multiLevelType w:val="hybridMultilevel"/>
    <w:tmpl w:val="A83A3D90"/>
    <w:lvl w:ilvl="0" w:tplc="2F287BD8">
      <w:start w:val="1"/>
      <w:numFmt w:val="decimal"/>
      <w:lvlText w:val="%1."/>
      <w:lvlJc w:val="left"/>
      <w:pPr>
        <w:ind w:left="1080" w:hanging="360"/>
      </w:pPr>
      <w:rPr>
        <w:rFonts w:eastAsia="Cupertino" w:hint="default"/>
        <w:b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A36EC3"/>
    <w:multiLevelType w:val="hybridMultilevel"/>
    <w:tmpl w:val="93F0E0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 w:tplc="CF0480B6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50246"/>
    <w:multiLevelType w:val="multilevel"/>
    <w:tmpl w:val="338E3DB0"/>
    <w:lvl w:ilvl="0">
      <w:start w:val="1"/>
      <w:numFmt w:val="none"/>
      <w:pStyle w:val="Nagwek1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agwek2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Nagwek3"/>
      <w:lvlText w:val="%2.%3."/>
      <w:lvlJc w:val="left"/>
      <w:pPr>
        <w:tabs>
          <w:tab w:val="num" w:pos="1647"/>
        </w:tabs>
        <w:ind w:left="1134" w:hanging="567"/>
      </w:pPr>
      <w:rPr>
        <w:rFonts w:hint="default"/>
      </w:rPr>
    </w:lvl>
    <w:lvl w:ilvl="3">
      <w:start w:val="1"/>
      <w:numFmt w:val="decimal"/>
      <w:pStyle w:val="Nagwek4"/>
      <w:lvlText w:val="%2.%3.%4."/>
      <w:lvlJc w:val="left"/>
      <w:pPr>
        <w:tabs>
          <w:tab w:val="num" w:pos="2291"/>
        </w:tabs>
        <w:ind w:left="1701" w:hanging="850"/>
      </w:pPr>
      <w:rPr>
        <w:rFonts w:hint="default"/>
      </w:rPr>
    </w:lvl>
    <w:lvl w:ilvl="4">
      <w:start w:val="1"/>
      <w:numFmt w:val="decimal"/>
      <w:pStyle w:val="Nagwek5"/>
      <w:lvlText w:val="%2.%3.%4.%5"/>
      <w:lvlJc w:val="left"/>
      <w:pPr>
        <w:tabs>
          <w:tab w:val="num" w:pos="2934"/>
        </w:tabs>
        <w:ind w:left="2126" w:hanging="992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pStyle w:val="Nagwek7"/>
      <w:lvlText w:val="%2.%3.%4.%5.%6.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CAB0CD8"/>
    <w:multiLevelType w:val="hybridMultilevel"/>
    <w:tmpl w:val="C888C3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52792">
    <w:abstractNumId w:val="0"/>
  </w:num>
  <w:num w:numId="2" w16cid:durableId="1515149515">
    <w:abstractNumId w:val="0"/>
  </w:num>
  <w:num w:numId="3" w16cid:durableId="430861811">
    <w:abstractNumId w:val="0"/>
  </w:num>
  <w:num w:numId="4" w16cid:durableId="1163621065">
    <w:abstractNumId w:val="0"/>
  </w:num>
  <w:num w:numId="5" w16cid:durableId="1225216115">
    <w:abstractNumId w:val="0"/>
  </w:num>
  <w:num w:numId="6" w16cid:durableId="532352967">
    <w:abstractNumId w:val="0"/>
  </w:num>
  <w:num w:numId="7" w16cid:durableId="2062820680">
    <w:abstractNumId w:val="0"/>
  </w:num>
  <w:num w:numId="8" w16cid:durableId="1913847898">
    <w:abstractNumId w:val="0"/>
  </w:num>
  <w:num w:numId="9" w16cid:durableId="922641627">
    <w:abstractNumId w:val="0"/>
  </w:num>
  <w:num w:numId="10" w16cid:durableId="2137790851">
    <w:abstractNumId w:val="0"/>
  </w:num>
  <w:num w:numId="11" w16cid:durableId="1928493489">
    <w:abstractNumId w:val="0"/>
  </w:num>
  <w:num w:numId="12" w16cid:durableId="1394623707">
    <w:abstractNumId w:val="0"/>
  </w:num>
  <w:num w:numId="13" w16cid:durableId="930240654">
    <w:abstractNumId w:val="0"/>
  </w:num>
  <w:num w:numId="14" w16cid:durableId="42796477">
    <w:abstractNumId w:val="0"/>
  </w:num>
  <w:num w:numId="15" w16cid:durableId="1098404174">
    <w:abstractNumId w:val="0"/>
  </w:num>
  <w:num w:numId="16" w16cid:durableId="1551260967">
    <w:abstractNumId w:val="0"/>
  </w:num>
  <w:num w:numId="17" w16cid:durableId="1512798196">
    <w:abstractNumId w:val="0"/>
  </w:num>
  <w:num w:numId="18" w16cid:durableId="270166179">
    <w:abstractNumId w:val="0"/>
  </w:num>
  <w:num w:numId="19" w16cid:durableId="4016857">
    <w:abstractNumId w:val="0"/>
  </w:num>
  <w:num w:numId="20" w16cid:durableId="846138207">
    <w:abstractNumId w:val="0"/>
  </w:num>
  <w:num w:numId="21" w16cid:durableId="1792480406">
    <w:abstractNumId w:val="0"/>
  </w:num>
  <w:num w:numId="22" w16cid:durableId="1979991823">
    <w:abstractNumId w:val="0"/>
  </w:num>
  <w:num w:numId="23" w16cid:durableId="1091506846">
    <w:abstractNumId w:val="0"/>
  </w:num>
  <w:num w:numId="24" w16cid:durableId="1702321072">
    <w:abstractNumId w:val="0"/>
  </w:num>
  <w:num w:numId="25" w16cid:durableId="1190682553">
    <w:abstractNumId w:val="8"/>
  </w:num>
  <w:num w:numId="26" w16cid:durableId="17360776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956572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9247004">
    <w:abstractNumId w:val="1"/>
  </w:num>
  <w:num w:numId="29" w16cid:durableId="1760635128">
    <w:abstractNumId w:val="6"/>
  </w:num>
  <w:num w:numId="30" w16cid:durableId="1988318901">
    <w:abstractNumId w:val="4"/>
  </w:num>
  <w:num w:numId="31" w16cid:durableId="841352786">
    <w:abstractNumId w:val="5"/>
  </w:num>
  <w:num w:numId="32" w16cid:durableId="834613978">
    <w:abstractNumId w:val="2"/>
  </w:num>
  <w:num w:numId="33" w16cid:durableId="272826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1D"/>
    <w:rsid w:val="0000031F"/>
    <w:rsid w:val="0000339C"/>
    <w:rsid w:val="00005669"/>
    <w:rsid w:val="00007AFF"/>
    <w:rsid w:val="00024109"/>
    <w:rsid w:val="0003131B"/>
    <w:rsid w:val="0003659B"/>
    <w:rsid w:val="00037C23"/>
    <w:rsid w:val="00037C3F"/>
    <w:rsid w:val="0004764A"/>
    <w:rsid w:val="00047F32"/>
    <w:rsid w:val="00053200"/>
    <w:rsid w:val="00053BDF"/>
    <w:rsid w:val="00053FA2"/>
    <w:rsid w:val="00055DA0"/>
    <w:rsid w:val="00062BAA"/>
    <w:rsid w:val="000714F9"/>
    <w:rsid w:val="00075CFC"/>
    <w:rsid w:val="00087014"/>
    <w:rsid w:val="00095473"/>
    <w:rsid w:val="000B1007"/>
    <w:rsid w:val="000B266C"/>
    <w:rsid w:val="000B3F94"/>
    <w:rsid w:val="000B5DFE"/>
    <w:rsid w:val="000C1538"/>
    <w:rsid w:val="000C6B78"/>
    <w:rsid w:val="000D07C8"/>
    <w:rsid w:val="000D2B48"/>
    <w:rsid w:val="000D3D7D"/>
    <w:rsid w:val="000D4B3C"/>
    <w:rsid w:val="000D6218"/>
    <w:rsid w:val="000D741F"/>
    <w:rsid w:val="000E4DDE"/>
    <w:rsid w:val="000F2F3F"/>
    <w:rsid w:val="000F5755"/>
    <w:rsid w:val="0010312C"/>
    <w:rsid w:val="00106614"/>
    <w:rsid w:val="0010667E"/>
    <w:rsid w:val="001103F9"/>
    <w:rsid w:val="00111C76"/>
    <w:rsid w:val="00114506"/>
    <w:rsid w:val="00135853"/>
    <w:rsid w:val="00141CEA"/>
    <w:rsid w:val="00144852"/>
    <w:rsid w:val="001521E9"/>
    <w:rsid w:val="00157BE8"/>
    <w:rsid w:val="001629D9"/>
    <w:rsid w:val="001644B4"/>
    <w:rsid w:val="001655F0"/>
    <w:rsid w:val="00166F74"/>
    <w:rsid w:val="001675F5"/>
    <w:rsid w:val="00172FB8"/>
    <w:rsid w:val="001770AE"/>
    <w:rsid w:val="00177E04"/>
    <w:rsid w:val="0018309A"/>
    <w:rsid w:val="00184AC5"/>
    <w:rsid w:val="00192723"/>
    <w:rsid w:val="001A71E5"/>
    <w:rsid w:val="001B2619"/>
    <w:rsid w:val="001B3EF0"/>
    <w:rsid w:val="001B40DA"/>
    <w:rsid w:val="001B4BB9"/>
    <w:rsid w:val="001B78E1"/>
    <w:rsid w:val="001C28C1"/>
    <w:rsid w:val="001C6B05"/>
    <w:rsid w:val="001D51FE"/>
    <w:rsid w:val="001D6C80"/>
    <w:rsid w:val="001E01BD"/>
    <w:rsid w:val="001E4D56"/>
    <w:rsid w:val="001E6BD3"/>
    <w:rsid w:val="001E795C"/>
    <w:rsid w:val="001F0ED7"/>
    <w:rsid w:val="001F5CD7"/>
    <w:rsid w:val="001F60CD"/>
    <w:rsid w:val="002062BB"/>
    <w:rsid w:val="002152BD"/>
    <w:rsid w:val="0021750B"/>
    <w:rsid w:val="00217A08"/>
    <w:rsid w:val="00223C3E"/>
    <w:rsid w:val="0022580E"/>
    <w:rsid w:val="002310F2"/>
    <w:rsid w:val="0023150A"/>
    <w:rsid w:val="0023590E"/>
    <w:rsid w:val="002414C8"/>
    <w:rsid w:val="00244FFF"/>
    <w:rsid w:val="0025475C"/>
    <w:rsid w:val="002548E7"/>
    <w:rsid w:val="00254B2A"/>
    <w:rsid w:val="00257648"/>
    <w:rsid w:val="002628DF"/>
    <w:rsid w:val="00263D00"/>
    <w:rsid w:val="0027024C"/>
    <w:rsid w:val="00273A56"/>
    <w:rsid w:val="00273CE9"/>
    <w:rsid w:val="00275B1D"/>
    <w:rsid w:val="00286BC3"/>
    <w:rsid w:val="00292855"/>
    <w:rsid w:val="00293F35"/>
    <w:rsid w:val="002A0119"/>
    <w:rsid w:val="002B5462"/>
    <w:rsid w:val="002C6C38"/>
    <w:rsid w:val="002D3366"/>
    <w:rsid w:val="002D38C5"/>
    <w:rsid w:val="002E145C"/>
    <w:rsid w:val="002E256D"/>
    <w:rsid w:val="002E35CC"/>
    <w:rsid w:val="002E5B62"/>
    <w:rsid w:val="002E60D6"/>
    <w:rsid w:val="002E6D01"/>
    <w:rsid w:val="002E74CB"/>
    <w:rsid w:val="002F2111"/>
    <w:rsid w:val="002F3C33"/>
    <w:rsid w:val="00300499"/>
    <w:rsid w:val="00300876"/>
    <w:rsid w:val="00304EF4"/>
    <w:rsid w:val="0030597D"/>
    <w:rsid w:val="00311162"/>
    <w:rsid w:val="00332B73"/>
    <w:rsid w:val="0033672C"/>
    <w:rsid w:val="00340A26"/>
    <w:rsid w:val="00343386"/>
    <w:rsid w:val="003536DD"/>
    <w:rsid w:val="00367282"/>
    <w:rsid w:val="00367433"/>
    <w:rsid w:val="00367DB4"/>
    <w:rsid w:val="00371282"/>
    <w:rsid w:val="00372F66"/>
    <w:rsid w:val="00376806"/>
    <w:rsid w:val="00376A88"/>
    <w:rsid w:val="00377450"/>
    <w:rsid w:val="00380014"/>
    <w:rsid w:val="0039123F"/>
    <w:rsid w:val="00393B4D"/>
    <w:rsid w:val="0039585B"/>
    <w:rsid w:val="003A21B0"/>
    <w:rsid w:val="003B08D9"/>
    <w:rsid w:val="003B164F"/>
    <w:rsid w:val="003B2BCC"/>
    <w:rsid w:val="003B4BA0"/>
    <w:rsid w:val="003C1022"/>
    <w:rsid w:val="003C24BD"/>
    <w:rsid w:val="003D1BF8"/>
    <w:rsid w:val="003D2CA9"/>
    <w:rsid w:val="003D30C9"/>
    <w:rsid w:val="003D603C"/>
    <w:rsid w:val="003E3C62"/>
    <w:rsid w:val="003E4855"/>
    <w:rsid w:val="003F0A94"/>
    <w:rsid w:val="003F2402"/>
    <w:rsid w:val="00402E07"/>
    <w:rsid w:val="0040653B"/>
    <w:rsid w:val="004116F4"/>
    <w:rsid w:val="0041221F"/>
    <w:rsid w:val="00424159"/>
    <w:rsid w:val="00424DC0"/>
    <w:rsid w:val="00426403"/>
    <w:rsid w:val="004358F1"/>
    <w:rsid w:val="00440E3E"/>
    <w:rsid w:val="004418C0"/>
    <w:rsid w:val="00451B45"/>
    <w:rsid w:val="00453189"/>
    <w:rsid w:val="00474097"/>
    <w:rsid w:val="00476143"/>
    <w:rsid w:val="00480864"/>
    <w:rsid w:val="00482D46"/>
    <w:rsid w:val="004911F0"/>
    <w:rsid w:val="004A0113"/>
    <w:rsid w:val="004A40DC"/>
    <w:rsid w:val="004A746A"/>
    <w:rsid w:val="004A7EA8"/>
    <w:rsid w:val="004B235E"/>
    <w:rsid w:val="004B27B1"/>
    <w:rsid w:val="004B70F5"/>
    <w:rsid w:val="004D01C8"/>
    <w:rsid w:val="004D3CFA"/>
    <w:rsid w:val="004D6098"/>
    <w:rsid w:val="004E139B"/>
    <w:rsid w:val="004E54F5"/>
    <w:rsid w:val="004F67E0"/>
    <w:rsid w:val="00501224"/>
    <w:rsid w:val="00503A1C"/>
    <w:rsid w:val="00504C7C"/>
    <w:rsid w:val="00534225"/>
    <w:rsid w:val="00543A44"/>
    <w:rsid w:val="00550539"/>
    <w:rsid w:val="00553C0C"/>
    <w:rsid w:val="00562358"/>
    <w:rsid w:val="00570D16"/>
    <w:rsid w:val="00571F22"/>
    <w:rsid w:val="00577DDA"/>
    <w:rsid w:val="00581F83"/>
    <w:rsid w:val="0058456E"/>
    <w:rsid w:val="00586E81"/>
    <w:rsid w:val="00587701"/>
    <w:rsid w:val="00587C71"/>
    <w:rsid w:val="00594DA8"/>
    <w:rsid w:val="005952D7"/>
    <w:rsid w:val="005A064A"/>
    <w:rsid w:val="005A3E3C"/>
    <w:rsid w:val="005A4389"/>
    <w:rsid w:val="005B0CB4"/>
    <w:rsid w:val="005B1847"/>
    <w:rsid w:val="005B2457"/>
    <w:rsid w:val="005B406C"/>
    <w:rsid w:val="005B4173"/>
    <w:rsid w:val="005B79F2"/>
    <w:rsid w:val="005C0545"/>
    <w:rsid w:val="005C07C0"/>
    <w:rsid w:val="005C220D"/>
    <w:rsid w:val="005C4129"/>
    <w:rsid w:val="005D2766"/>
    <w:rsid w:val="005D37E7"/>
    <w:rsid w:val="005D5D52"/>
    <w:rsid w:val="005F2385"/>
    <w:rsid w:val="005F30B1"/>
    <w:rsid w:val="005F3DA7"/>
    <w:rsid w:val="0060056E"/>
    <w:rsid w:val="0060070D"/>
    <w:rsid w:val="00600CD6"/>
    <w:rsid w:val="00601500"/>
    <w:rsid w:val="00606B86"/>
    <w:rsid w:val="0061092D"/>
    <w:rsid w:val="00625A83"/>
    <w:rsid w:val="00626484"/>
    <w:rsid w:val="00632589"/>
    <w:rsid w:val="006353A0"/>
    <w:rsid w:val="00635435"/>
    <w:rsid w:val="00646769"/>
    <w:rsid w:val="00652705"/>
    <w:rsid w:val="00653BAC"/>
    <w:rsid w:val="00655630"/>
    <w:rsid w:val="00655914"/>
    <w:rsid w:val="00662800"/>
    <w:rsid w:val="00665244"/>
    <w:rsid w:val="00665AE0"/>
    <w:rsid w:val="00666E43"/>
    <w:rsid w:val="00673425"/>
    <w:rsid w:val="00674E52"/>
    <w:rsid w:val="00674F0D"/>
    <w:rsid w:val="00675AA7"/>
    <w:rsid w:val="006777E0"/>
    <w:rsid w:val="00691D1D"/>
    <w:rsid w:val="006A0A09"/>
    <w:rsid w:val="006A6D1D"/>
    <w:rsid w:val="006B2E3A"/>
    <w:rsid w:val="006B37F7"/>
    <w:rsid w:val="006C2265"/>
    <w:rsid w:val="006E08A8"/>
    <w:rsid w:val="006E1D60"/>
    <w:rsid w:val="006F3C05"/>
    <w:rsid w:val="006F61F2"/>
    <w:rsid w:val="006F67EB"/>
    <w:rsid w:val="007017B9"/>
    <w:rsid w:val="00704C40"/>
    <w:rsid w:val="00706D86"/>
    <w:rsid w:val="007070DB"/>
    <w:rsid w:val="007070E4"/>
    <w:rsid w:val="00711524"/>
    <w:rsid w:val="0071755F"/>
    <w:rsid w:val="00724606"/>
    <w:rsid w:val="007374F8"/>
    <w:rsid w:val="007434DF"/>
    <w:rsid w:val="0074762B"/>
    <w:rsid w:val="00752A2A"/>
    <w:rsid w:val="0076417F"/>
    <w:rsid w:val="007711AC"/>
    <w:rsid w:val="00773071"/>
    <w:rsid w:val="00773D1E"/>
    <w:rsid w:val="00774290"/>
    <w:rsid w:val="007901A1"/>
    <w:rsid w:val="00790803"/>
    <w:rsid w:val="00794D6E"/>
    <w:rsid w:val="007A159C"/>
    <w:rsid w:val="007A6718"/>
    <w:rsid w:val="007B0822"/>
    <w:rsid w:val="007B534B"/>
    <w:rsid w:val="007C3108"/>
    <w:rsid w:val="007C3D3D"/>
    <w:rsid w:val="007D2A94"/>
    <w:rsid w:val="007D7548"/>
    <w:rsid w:val="007E0C8B"/>
    <w:rsid w:val="007E19FE"/>
    <w:rsid w:val="007E5FF6"/>
    <w:rsid w:val="007E7DE9"/>
    <w:rsid w:val="007F04EC"/>
    <w:rsid w:val="007F0941"/>
    <w:rsid w:val="007F3938"/>
    <w:rsid w:val="007F3E5A"/>
    <w:rsid w:val="007F53C9"/>
    <w:rsid w:val="00800814"/>
    <w:rsid w:val="0081537D"/>
    <w:rsid w:val="00820447"/>
    <w:rsid w:val="00823A55"/>
    <w:rsid w:val="00824A20"/>
    <w:rsid w:val="00825D6E"/>
    <w:rsid w:val="00826F0D"/>
    <w:rsid w:val="008361D3"/>
    <w:rsid w:val="0083752F"/>
    <w:rsid w:val="008451C3"/>
    <w:rsid w:val="008460D9"/>
    <w:rsid w:val="00847C77"/>
    <w:rsid w:val="00852CF5"/>
    <w:rsid w:val="00856556"/>
    <w:rsid w:val="00856725"/>
    <w:rsid w:val="0085679B"/>
    <w:rsid w:val="0086507A"/>
    <w:rsid w:val="00866DA6"/>
    <w:rsid w:val="00875E72"/>
    <w:rsid w:val="00875F8C"/>
    <w:rsid w:val="00881DD2"/>
    <w:rsid w:val="00882E95"/>
    <w:rsid w:val="0089328D"/>
    <w:rsid w:val="00896720"/>
    <w:rsid w:val="008A04A5"/>
    <w:rsid w:val="008A3966"/>
    <w:rsid w:val="008A4CFA"/>
    <w:rsid w:val="008B4379"/>
    <w:rsid w:val="008B56EF"/>
    <w:rsid w:val="008B6D1D"/>
    <w:rsid w:val="008C12D0"/>
    <w:rsid w:val="008C75CB"/>
    <w:rsid w:val="008D115E"/>
    <w:rsid w:val="008E1E9B"/>
    <w:rsid w:val="008E4A65"/>
    <w:rsid w:val="009007BD"/>
    <w:rsid w:val="00904674"/>
    <w:rsid w:val="0090694C"/>
    <w:rsid w:val="00911F99"/>
    <w:rsid w:val="00925538"/>
    <w:rsid w:val="0092728E"/>
    <w:rsid w:val="00930B39"/>
    <w:rsid w:val="00932774"/>
    <w:rsid w:val="009331DA"/>
    <w:rsid w:val="00937561"/>
    <w:rsid w:val="00951537"/>
    <w:rsid w:val="00951A71"/>
    <w:rsid w:val="00955834"/>
    <w:rsid w:val="00963AB7"/>
    <w:rsid w:val="00966D3C"/>
    <w:rsid w:val="00970932"/>
    <w:rsid w:val="00985A0E"/>
    <w:rsid w:val="00985FBD"/>
    <w:rsid w:val="00996B0F"/>
    <w:rsid w:val="00996CB0"/>
    <w:rsid w:val="009A2E2A"/>
    <w:rsid w:val="009A4E97"/>
    <w:rsid w:val="009A4F26"/>
    <w:rsid w:val="009A59A2"/>
    <w:rsid w:val="009B39FA"/>
    <w:rsid w:val="009B4F2B"/>
    <w:rsid w:val="009D6918"/>
    <w:rsid w:val="009E163B"/>
    <w:rsid w:val="009E1DF5"/>
    <w:rsid w:val="009E29C8"/>
    <w:rsid w:val="009E4B65"/>
    <w:rsid w:val="009F52D5"/>
    <w:rsid w:val="009F5D40"/>
    <w:rsid w:val="00A005E9"/>
    <w:rsid w:val="00A026FD"/>
    <w:rsid w:val="00A04D89"/>
    <w:rsid w:val="00A1191C"/>
    <w:rsid w:val="00A14C0F"/>
    <w:rsid w:val="00A17742"/>
    <w:rsid w:val="00A22CF3"/>
    <w:rsid w:val="00A25885"/>
    <w:rsid w:val="00A30C4E"/>
    <w:rsid w:val="00A32782"/>
    <w:rsid w:val="00A417D8"/>
    <w:rsid w:val="00A436B0"/>
    <w:rsid w:val="00A44722"/>
    <w:rsid w:val="00A476B4"/>
    <w:rsid w:val="00A56BF4"/>
    <w:rsid w:val="00A643F1"/>
    <w:rsid w:val="00A6517E"/>
    <w:rsid w:val="00A764F2"/>
    <w:rsid w:val="00A87F18"/>
    <w:rsid w:val="00A94977"/>
    <w:rsid w:val="00A95004"/>
    <w:rsid w:val="00A97BC6"/>
    <w:rsid w:val="00AA239A"/>
    <w:rsid w:val="00AA40E2"/>
    <w:rsid w:val="00AB3575"/>
    <w:rsid w:val="00AB6697"/>
    <w:rsid w:val="00AC0D96"/>
    <w:rsid w:val="00AC226B"/>
    <w:rsid w:val="00AC6457"/>
    <w:rsid w:val="00AC6B17"/>
    <w:rsid w:val="00AD03C3"/>
    <w:rsid w:val="00AD4862"/>
    <w:rsid w:val="00AD5A7F"/>
    <w:rsid w:val="00AD6A29"/>
    <w:rsid w:val="00AD6E1D"/>
    <w:rsid w:val="00AD791C"/>
    <w:rsid w:val="00AE49BE"/>
    <w:rsid w:val="00AE519C"/>
    <w:rsid w:val="00AF3F3B"/>
    <w:rsid w:val="00AF4A62"/>
    <w:rsid w:val="00B0594B"/>
    <w:rsid w:val="00B14225"/>
    <w:rsid w:val="00B23149"/>
    <w:rsid w:val="00B23650"/>
    <w:rsid w:val="00B24150"/>
    <w:rsid w:val="00B245ED"/>
    <w:rsid w:val="00B25710"/>
    <w:rsid w:val="00B36D0B"/>
    <w:rsid w:val="00B45775"/>
    <w:rsid w:val="00B52EA2"/>
    <w:rsid w:val="00B5649B"/>
    <w:rsid w:val="00B62A92"/>
    <w:rsid w:val="00B63D39"/>
    <w:rsid w:val="00B70FE1"/>
    <w:rsid w:val="00B71435"/>
    <w:rsid w:val="00B7429C"/>
    <w:rsid w:val="00B8376B"/>
    <w:rsid w:val="00B90C10"/>
    <w:rsid w:val="00BA4F51"/>
    <w:rsid w:val="00BA50A5"/>
    <w:rsid w:val="00BB0BB2"/>
    <w:rsid w:val="00BB213D"/>
    <w:rsid w:val="00BB5027"/>
    <w:rsid w:val="00BB7E56"/>
    <w:rsid w:val="00BC3821"/>
    <w:rsid w:val="00BD5F8D"/>
    <w:rsid w:val="00BD7794"/>
    <w:rsid w:val="00BD7C48"/>
    <w:rsid w:val="00BE1057"/>
    <w:rsid w:val="00BE5CF8"/>
    <w:rsid w:val="00BE5DB1"/>
    <w:rsid w:val="00BE7C8C"/>
    <w:rsid w:val="00BF3259"/>
    <w:rsid w:val="00BF56B3"/>
    <w:rsid w:val="00BF67D4"/>
    <w:rsid w:val="00C070F1"/>
    <w:rsid w:val="00C075B3"/>
    <w:rsid w:val="00C075E9"/>
    <w:rsid w:val="00C07C11"/>
    <w:rsid w:val="00C16369"/>
    <w:rsid w:val="00C16EF5"/>
    <w:rsid w:val="00C21EA2"/>
    <w:rsid w:val="00C272C3"/>
    <w:rsid w:val="00C30F59"/>
    <w:rsid w:val="00C35160"/>
    <w:rsid w:val="00C42F6F"/>
    <w:rsid w:val="00C52125"/>
    <w:rsid w:val="00C6338F"/>
    <w:rsid w:val="00C704DA"/>
    <w:rsid w:val="00C72B63"/>
    <w:rsid w:val="00C73FD7"/>
    <w:rsid w:val="00C7726A"/>
    <w:rsid w:val="00C77D9F"/>
    <w:rsid w:val="00C80FEF"/>
    <w:rsid w:val="00C813D1"/>
    <w:rsid w:val="00C832C9"/>
    <w:rsid w:val="00C8347D"/>
    <w:rsid w:val="00C860E1"/>
    <w:rsid w:val="00C86417"/>
    <w:rsid w:val="00C86FB5"/>
    <w:rsid w:val="00C9132A"/>
    <w:rsid w:val="00C92235"/>
    <w:rsid w:val="00C92683"/>
    <w:rsid w:val="00CB1530"/>
    <w:rsid w:val="00CB1EA6"/>
    <w:rsid w:val="00CB2E90"/>
    <w:rsid w:val="00CC6922"/>
    <w:rsid w:val="00CD49E5"/>
    <w:rsid w:val="00CD4BB7"/>
    <w:rsid w:val="00CE14D9"/>
    <w:rsid w:val="00CE18D7"/>
    <w:rsid w:val="00CE2105"/>
    <w:rsid w:val="00CE2BB5"/>
    <w:rsid w:val="00CE3F84"/>
    <w:rsid w:val="00CE44F1"/>
    <w:rsid w:val="00CF5AAF"/>
    <w:rsid w:val="00D004A3"/>
    <w:rsid w:val="00D0144A"/>
    <w:rsid w:val="00D02EED"/>
    <w:rsid w:val="00D10FEF"/>
    <w:rsid w:val="00D11E4F"/>
    <w:rsid w:val="00D30709"/>
    <w:rsid w:val="00D30D77"/>
    <w:rsid w:val="00D31A18"/>
    <w:rsid w:val="00D35485"/>
    <w:rsid w:val="00D35EC0"/>
    <w:rsid w:val="00D40EB9"/>
    <w:rsid w:val="00D4317F"/>
    <w:rsid w:val="00D43AF4"/>
    <w:rsid w:val="00D5120B"/>
    <w:rsid w:val="00D5248E"/>
    <w:rsid w:val="00D633D0"/>
    <w:rsid w:val="00D7329B"/>
    <w:rsid w:val="00D7751F"/>
    <w:rsid w:val="00D81674"/>
    <w:rsid w:val="00D96060"/>
    <w:rsid w:val="00DA0F55"/>
    <w:rsid w:val="00DA1259"/>
    <w:rsid w:val="00DA3E02"/>
    <w:rsid w:val="00DA5A8E"/>
    <w:rsid w:val="00DB7373"/>
    <w:rsid w:val="00DC19A1"/>
    <w:rsid w:val="00DC6AF4"/>
    <w:rsid w:val="00DE1211"/>
    <w:rsid w:val="00DE12AA"/>
    <w:rsid w:val="00DE4D93"/>
    <w:rsid w:val="00DE7799"/>
    <w:rsid w:val="00DF27DC"/>
    <w:rsid w:val="00E00CA6"/>
    <w:rsid w:val="00E016CA"/>
    <w:rsid w:val="00E02257"/>
    <w:rsid w:val="00E10C40"/>
    <w:rsid w:val="00E1406C"/>
    <w:rsid w:val="00E1491A"/>
    <w:rsid w:val="00E175ED"/>
    <w:rsid w:val="00E22DE8"/>
    <w:rsid w:val="00E2319A"/>
    <w:rsid w:val="00E272C4"/>
    <w:rsid w:val="00E36910"/>
    <w:rsid w:val="00E42098"/>
    <w:rsid w:val="00E437DA"/>
    <w:rsid w:val="00E5351E"/>
    <w:rsid w:val="00E55C3F"/>
    <w:rsid w:val="00E60A7A"/>
    <w:rsid w:val="00E66EC4"/>
    <w:rsid w:val="00E71E9A"/>
    <w:rsid w:val="00E756F6"/>
    <w:rsid w:val="00E76218"/>
    <w:rsid w:val="00E81084"/>
    <w:rsid w:val="00E81954"/>
    <w:rsid w:val="00E84B6D"/>
    <w:rsid w:val="00E86335"/>
    <w:rsid w:val="00EB050F"/>
    <w:rsid w:val="00EB6805"/>
    <w:rsid w:val="00EB75A9"/>
    <w:rsid w:val="00EC15D3"/>
    <w:rsid w:val="00EC3509"/>
    <w:rsid w:val="00EC6109"/>
    <w:rsid w:val="00ED03C7"/>
    <w:rsid w:val="00ED4FB9"/>
    <w:rsid w:val="00ED7620"/>
    <w:rsid w:val="00EE6453"/>
    <w:rsid w:val="00EE6E62"/>
    <w:rsid w:val="00F01863"/>
    <w:rsid w:val="00F02F40"/>
    <w:rsid w:val="00F0546E"/>
    <w:rsid w:val="00F106F2"/>
    <w:rsid w:val="00F147A6"/>
    <w:rsid w:val="00F21660"/>
    <w:rsid w:val="00F251AA"/>
    <w:rsid w:val="00F26313"/>
    <w:rsid w:val="00F3019A"/>
    <w:rsid w:val="00F32F20"/>
    <w:rsid w:val="00F34C3E"/>
    <w:rsid w:val="00F35EB4"/>
    <w:rsid w:val="00F412E4"/>
    <w:rsid w:val="00F43891"/>
    <w:rsid w:val="00F6121D"/>
    <w:rsid w:val="00F665FB"/>
    <w:rsid w:val="00F67856"/>
    <w:rsid w:val="00F733CE"/>
    <w:rsid w:val="00F7473E"/>
    <w:rsid w:val="00F75EF3"/>
    <w:rsid w:val="00F85322"/>
    <w:rsid w:val="00F868EC"/>
    <w:rsid w:val="00F932CF"/>
    <w:rsid w:val="00F950D9"/>
    <w:rsid w:val="00FA261E"/>
    <w:rsid w:val="00FA2937"/>
    <w:rsid w:val="00FC1C40"/>
    <w:rsid w:val="00FC4B8E"/>
    <w:rsid w:val="00FC4C0D"/>
    <w:rsid w:val="00FC648F"/>
    <w:rsid w:val="00FC6F7F"/>
    <w:rsid w:val="00FC7F8B"/>
    <w:rsid w:val="00FD21F5"/>
    <w:rsid w:val="00FD6FFB"/>
    <w:rsid w:val="00FE1401"/>
    <w:rsid w:val="00FE6546"/>
    <w:rsid w:val="00FE7067"/>
    <w:rsid w:val="00F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03F978"/>
  <w15:chartTrackingRefBased/>
  <w15:docId w15:val="{08EC903E-F481-48E1-9017-39F2AC13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E145C"/>
    <w:pPr>
      <w:spacing w:line="360" w:lineRule="auto"/>
      <w:jc w:val="both"/>
    </w:pPr>
    <w:rPr>
      <w:rFonts w:ascii="Calibri" w:hAnsi="Calibri"/>
      <w:kern w:val="16"/>
      <w:sz w:val="20"/>
    </w:rPr>
  </w:style>
  <w:style w:type="paragraph" w:styleId="Nagwek1">
    <w:name w:val="heading 1"/>
    <w:basedOn w:val="Normalny"/>
    <w:next w:val="Normalny"/>
    <w:qFormat/>
    <w:pPr>
      <w:keepNext/>
      <w:numPr>
        <w:numId w:val="25"/>
      </w:numPr>
      <w:shd w:val="pct30" w:color="auto" w:fill="FFFFFF"/>
      <w:tabs>
        <w:tab w:val="left" w:pos="567"/>
      </w:tabs>
      <w:spacing w:before="240" w:after="60"/>
      <w:outlineLvl w:val="0"/>
    </w:pPr>
    <w:rPr>
      <w:b/>
      <w:caps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25"/>
      </w:numPr>
      <w:spacing w:before="240" w:after="60"/>
      <w:outlineLvl w:val="1"/>
    </w:pPr>
    <w:rPr>
      <w:b/>
      <w:caps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25"/>
      </w:numPr>
      <w:spacing w:before="240" w:after="60"/>
      <w:outlineLvl w:val="2"/>
    </w:pPr>
    <w:rPr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25"/>
      </w:numPr>
      <w:tabs>
        <w:tab w:val="left" w:pos="1701"/>
      </w:tabs>
      <w:spacing w:before="240" w:after="60"/>
      <w:outlineLvl w:val="3"/>
    </w:pPr>
    <w:rPr>
      <w:b/>
      <w:i/>
      <w:sz w:val="24"/>
    </w:rPr>
  </w:style>
  <w:style w:type="paragraph" w:styleId="Nagwek5">
    <w:name w:val="heading 5"/>
    <w:basedOn w:val="Normalny"/>
    <w:next w:val="Normalny"/>
    <w:qFormat/>
    <w:pPr>
      <w:numPr>
        <w:ilvl w:val="4"/>
        <w:numId w:val="25"/>
      </w:numPr>
      <w:tabs>
        <w:tab w:val="left" w:pos="2126"/>
      </w:tabs>
      <w:spacing w:before="240" w:after="60"/>
      <w:outlineLvl w:val="4"/>
    </w:pPr>
    <w:rPr>
      <w:i/>
      <w:sz w:val="24"/>
    </w:rPr>
  </w:style>
  <w:style w:type="paragraph" w:styleId="Nagwek6">
    <w:name w:val="heading 6"/>
    <w:basedOn w:val="Normalny"/>
    <w:next w:val="Normalny"/>
    <w:qFormat/>
    <w:rsid w:val="00D5248E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Nagwek7">
    <w:name w:val="heading 7"/>
    <w:basedOn w:val="Normalny"/>
    <w:next w:val="Normalny"/>
    <w:qFormat/>
    <w:rsid w:val="00286BC3"/>
    <w:pPr>
      <w:numPr>
        <w:ilvl w:val="6"/>
        <w:numId w:val="25"/>
      </w:numPr>
      <w:spacing w:before="240" w:after="60"/>
      <w:outlineLvl w:val="6"/>
    </w:pPr>
    <w:rPr>
      <w:i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basedOn w:val="Normalny"/>
    <w:next w:val="Normalny"/>
    <w:semiHidden/>
    <w:pPr>
      <w:tabs>
        <w:tab w:val="left" w:pos="709"/>
        <w:tab w:val="right" w:leader="dot" w:pos="9062"/>
      </w:tabs>
      <w:spacing w:before="120" w:after="120"/>
      <w:ind w:left="709" w:hanging="709"/>
      <w:jc w:val="left"/>
    </w:pPr>
    <w:rPr>
      <w:b/>
      <w:caps/>
      <w:noProof/>
      <w:sz w:val="24"/>
    </w:rPr>
  </w:style>
  <w:style w:type="paragraph" w:styleId="Spistreci2">
    <w:name w:val="toc 2"/>
    <w:basedOn w:val="Normalny"/>
    <w:next w:val="Normalny"/>
    <w:semiHidden/>
    <w:pPr>
      <w:tabs>
        <w:tab w:val="left" w:pos="567"/>
        <w:tab w:val="right" w:leader="dot" w:pos="9062"/>
      </w:tabs>
      <w:ind w:left="568" w:hanging="284"/>
      <w:jc w:val="left"/>
    </w:pPr>
    <w:rPr>
      <w:smallCaps/>
      <w:noProof/>
    </w:rPr>
  </w:style>
  <w:style w:type="paragraph" w:styleId="Spistreci3">
    <w:name w:val="toc 3"/>
    <w:basedOn w:val="Normalny"/>
    <w:next w:val="Normalny"/>
    <w:semiHidden/>
    <w:pPr>
      <w:tabs>
        <w:tab w:val="left" w:pos="851"/>
        <w:tab w:val="right" w:leader="dot" w:pos="9062"/>
      </w:tabs>
      <w:spacing w:before="60"/>
      <w:ind w:left="850" w:hanging="425"/>
      <w:jc w:val="left"/>
    </w:pPr>
    <w:rPr>
      <w:noProof/>
    </w:rPr>
  </w:style>
  <w:style w:type="paragraph" w:styleId="Spistreci4">
    <w:name w:val="toc 4"/>
    <w:basedOn w:val="Normalny"/>
    <w:next w:val="Normalny"/>
    <w:semiHidden/>
    <w:pPr>
      <w:tabs>
        <w:tab w:val="left" w:pos="1276"/>
        <w:tab w:val="right" w:leader="dot" w:pos="9062"/>
      </w:tabs>
      <w:spacing w:before="60"/>
      <w:ind w:left="1276" w:hanging="618"/>
      <w:jc w:val="left"/>
    </w:pPr>
    <w:rPr>
      <w:i/>
      <w:noProof/>
      <w:sz w:val="18"/>
    </w:rPr>
  </w:style>
  <w:style w:type="paragraph" w:styleId="Spistreci5">
    <w:name w:val="toc 5"/>
    <w:basedOn w:val="Normalny"/>
    <w:next w:val="Normalny"/>
    <w:semiHidden/>
    <w:pPr>
      <w:tabs>
        <w:tab w:val="left" w:pos="1701"/>
        <w:tab w:val="right" w:leader="dot" w:pos="9062"/>
      </w:tabs>
      <w:spacing w:before="60"/>
      <w:ind w:left="1701" w:hanging="822"/>
      <w:jc w:val="left"/>
    </w:pPr>
    <w:rPr>
      <w:i/>
      <w:noProof/>
      <w:sz w:val="18"/>
    </w:rPr>
  </w:style>
  <w:style w:type="paragraph" w:styleId="Legenda">
    <w:name w:val="caption"/>
    <w:basedOn w:val="Normalny"/>
    <w:next w:val="Normalny"/>
    <w:qFormat/>
    <w:pPr>
      <w:spacing w:after="120" w:line="240" w:lineRule="auto"/>
    </w:pPr>
    <w:rPr>
      <w:b/>
      <w:sz w:val="18"/>
    </w:rPr>
  </w:style>
  <w:style w:type="paragraph" w:styleId="Nagwek">
    <w:name w:val="header"/>
    <w:basedOn w:val="Normalny"/>
    <w:link w:val="NagwekZnak"/>
    <w:uiPriority w:val="99"/>
    <w:pPr>
      <w:pBdr>
        <w:bottom w:val="single" w:sz="4" w:space="1" w:color="auto"/>
      </w:pBdr>
      <w:tabs>
        <w:tab w:val="center" w:pos="4536"/>
        <w:tab w:val="right" w:pos="9072"/>
      </w:tabs>
      <w:jc w:val="center"/>
    </w:pPr>
    <w:rPr>
      <w:i/>
      <w:sz w:val="18"/>
    </w:rPr>
  </w:style>
  <w:style w:type="paragraph" w:styleId="Tekstpodstawowy2">
    <w:name w:val="Body Text 2"/>
    <w:basedOn w:val="Normalny"/>
    <w:rsid w:val="00E22DE8"/>
    <w:pPr>
      <w:spacing w:after="120" w:line="480" w:lineRule="auto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SZABLONPISANIAGOSIA">
    <w:name w:val="SZABLON PISANIA GOSIA"/>
    <w:basedOn w:val="Normalny"/>
    <w:autoRedefine/>
    <w:rsid w:val="00DC19A1"/>
    <w:rPr>
      <w:rFonts w:ascii="Book Antiqua" w:hAnsi="Book Antiqua"/>
      <w:kern w:val="0"/>
      <w:szCs w:val="24"/>
    </w:rPr>
  </w:style>
  <w:style w:type="paragraph" w:styleId="Stopka">
    <w:name w:val="footer"/>
    <w:basedOn w:val="Normalny"/>
    <w:link w:val="StopkaZnak"/>
    <w:uiPriority w:val="99"/>
    <w:pPr>
      <w:pBdr>
        <w:top w:val="double" w:sz="2" w:space="1" w:color="BFBFBF"/>
      </w:pBdr>
      <w:tabs>
        <w:tab w:val="center" w:pos="7018"/>
        <w:tab w:val="right" w:pos="14037"/>
      </w:tabs>
      <w:spacing w:before="120"/>
    </w:pPr>
  </w:style>
  <w:style w:type="character" w:styleId="Numerstrony">
    <w:name w:val="page number"/>
    <w:basedOn w:val="Domylnaczcionkaakapitu"/>
  </w:style>
  <w:style w:type="paragraph" w:styleId="Spistreci6">
    <w:name w:val="toc 6"/>
    <w:basedOn w:val="Normalny"/>
    <w:next w:val="Normalny"/>
    <w:autoRedefine/>
    <w:semiHidden/>
    <w:pPr>
      <w:ind w:left="1100"/>
    </w:pPr>
  </w:style>
  <w:style w:type="paragraph" w:styleId="Spistreci7">
    <w:name w:val="toc 7"/>
    <w:basedOn w:val="Normalny"/>
    <w:next w:val="Normalny"/>
    <w:autoRedefine/>
    <w:semiHidden/>
    <w:pPr>
      <w:ind w:left="1320"/>
    </w:pPr>
  </w:style>
  <w:style w:type="paragraph" w:styleId="Spistreci8">
    <w:name w:val="toc 8"/>
    <w:basedOn w:val="Normalny"/>
    <w:next w:val="Normalny"/>
    <w:autoRedefine/>
    <w:semiHidden/>
    <w:pPr>
      <w:ind w:left="1540"/>
    </w:pPr>
  </w:style>
  <w:style w:type="paragraph" w:styleId="Spistreci9">
    <w:name w:val="toc 9"/>
    <w:basedOn w:val="Normalny"/>
    <w:next w:val="Normalny"/>
    <w:autoRedefine/>
    <w:semiHidden/>
    <w:pPr>
      <w:ind w:left="1760"/>
    </w:pPr>
  </w:style>
  <w:style w:type="paragraph" w:customStyle="1" w:styleId="WW-Tekstkomentarza">
    <w:name w:val="WW-Tekst komentarza"/>
    <w:basedOn w:val="Normalny"/>
    <w:rsid w:val="00DE1211"/>
    <w:pPr>
      <w:suppressAutoHyphens/>
      <w:spacing w:line="240" w:lineRule="auto"/>
      <w:jc w:val="left"/>
    </w:pPr>
    <w:rPr>
      <w:rFonts w:ascii="Arial" w:hAnsi="Arial"/>
      <w:kern w:val="0"/>
    </w:rPr>
  </w:style>
  <w:style w:type="character" w:styleId="Hipercze">
    <w:name w:val="Hyperlink"/>
    <w:rsid w:val="00DE1211"/>
    <w:rPr>
      <w:color w:val="0000FF"/>
      <w:u w:val="single"/>
    </w:rPr>
  </w:style>
  <w:style w:type="paragraph" w:styleId="Tekstpodstawowy">
    <w:name w:val="Body Text"/>
    <w:basedOn w:val="Normalny"/>
    <w:rsid w:val="00DE1211"/>
    <w:pPr>
      <w:suppressAutoHyphens/>
      <w:spacing w:after="120" w:line="240" w:lineRule="auto"/>
      <w:jc w:val="left"/>
    </w:pPr>
    <w:rPr>
      <w:rFonts w:ascii="Arial" w:hAnsi="Arial"/>
      <w:kern w:val="0"/>
    </w:rPr>
  </w:style>
  <w:style w:type="paragraph" w:customStyle="1" w:styleId="WW-Tekstpodstawowy3">
    <w:name w:val="WW-Tekst podstawowy 3"/>
    <w:basedOn w:val="Normalny"/>
    <w:rsid w:val="00DE1211"/>
    <w:pPr>
      <w:suppressAutoHyphens/>
      <w:spacing w:line="240" w:lineRule="auto"/>
    </w:pPr>
    <w:rPr>
      <w:rFonts w:ascii="Times New Roman" w:hAnsi="Times New Roman"/>
      <w:kern w:val="0"/>
      <w:sz w:val="24"/>
    </w:rPr>
  </w:style>
  <w:style w:type="table" w:customStyle="1" w:styleId="Tabela">
    <w:name w:val="Tabela"/>
    <w:basedOn w:val="Standardowy"/>
    <w:rsid w:val="003C1022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pPr>
        <w:wordWrap/>
        <w:spacing w:line="240" w:lineRule="auto"/>
        <w:jc w:val="center"/>
      </w:pPr>
      <w:rPr>
        <w:rFonts w:ascii="Cupertino" w:hAnsi="Cupertino"/>
        <w:b/>
        <w:bCs/>
        <w:i w:val="0"/>
        <w:color w:val="auto"/>
        <w:sz w:val="22"/>
      </w:rPr>
      <w:tblPr/>
      <w:tcPr>
        <w:tcBorders>
          <w:bottom w:val="single" w:sz="12" w:space="0" w:color="000000"/>
        </w:tcBorders>
        <w:shd w:val="clear" w:color="808080" w:fill="E0E0E0"/>
      </w:tcPr>
    </w:tblStylePr>
  </w:style>
  <w:style w:type="paragraph" w:styleId="Tytu">
    <w:name w:val="Title"/>
    <w:basedOn w:val="Normalny"/>
    <w:qFormat/>
    <w:rsid w:val="00DA0F55"/>
    <w:pPr>
      <w:spacing w:line="240" w:lineRule="auto"/>
      <w:jc w:val="center"/>
    </w:pPr>
    <w:rPr>
      <w:rFonts w:ascii="Times New Roman" w:hAnsi="Times New Roman"/>
      <w:b/>
      <w:kern w:val="0"/>
      <w:sz w:val="32"/>
    </w:rPr>
  </w:style>
  <w:style w:type="paragraph" w:customStyle="1" w:styleId="Standardowy1">
    <w:name w:val="Standardowy1"/>
    <w:rsid w:val="00D5248E"/>
    <w:rPr>
      <w:sz w:val="24"/>
      <w:szCs w:val="24"/>
    </w:rPr>
  </w:style>
  <w:style w:type="paragraph" w:customStyle="1" w:styleId="Bezodstpw1">
    <w:name w:val="Bez odstępów1"/>
    <w:rsid w:val="00D7751F"/>
    <w:rPr>
      <w:rFonts w:ascii="Calibri" w:hAnsi="Calibri" w:cs="Calibri"/>
      <w:sz w:val="22"/>
      <w:szCs w:val="22"/>
      <w:lang w:eastAsia="en-US"/>
    </w:rPr>
  </w:style>
  <w:style w:type="character" w:styleId="Pogrubienie">
    <w:name w:val="Strong"/>
    <w:qFormat/>
    <w:rsid w:val="00F412E4"/>
    <w:rPr>
      <w:b/>
      <w:bCs/>
    </w:rPr>
  </w:style>
  <w:style w:type="paragraph" w:customStyle="1" w:styleId="Akapitzlist1">
    <w:name w:val="Akapit z listą1"/>
    <w:basedOn w:val="Normalny"/>
    <w:rsid w:val="008E4A65"/>
    <w:pPr>
      <w:suppressAutoHyphens/>
      <w:spacing w:line="240" w:lineRule="auto"/>
      <w:ind w:left="720"/>
      <w:jc w:val="left"/>
    </w:pPr>
    <w:rPr>
      <w:rFonts w:ascii="Times New Roman" w:hAnsi="Times New Roman"/>
      <w:kern w:val="0"/>
      <w:sz w:val="24"/>
      <w:szCs w:val="24"/>
      <w:lang w:eastAsia="ar-SA"/>
    </w:rPr>
  </w:style>
  <w:style w:type="paragraph" w:styleId="Tekstpodstawowywcity">
    <w:name w:val="Body Text Indent"/>
    <w:basedOn w:val="Normalny"/>
    <w:rsid w:val="00A44722"/>
    <w:pPr>
      <w:spacing w:after="120"/>
      <w:ind w:left="283"/>
    </w:pPr>
  </w:style>
  <w:style w:type="paragraph" w:customStyle="1" w:styleId="Default">
    <w:name w:val="Default"/>
    <w:rsid w:val="00304E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kstdymka">
    <w:name w:val="Balloon Text"/>
    <w:basedOn w:val="Normalny"/>
    <w:link w:val="TekstdymkaZnak"/>
    <w:rsid w:val="007F04EC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kstdymkaZnak">
    <w:name w:val="Tekst dymka Znak"/>
    <w:link w:val="Tekstdymka"/>
    <w:rsid w:val="007F04EC"/>
    <w:rPr>
      <w:rFonts w:ascii="Segoe UI" w:hAnsi="Segoe UI" w:cs="Segoe UI"/>
      <w:kern w:val="16"/>
      <w:sz w:val="18"/>
      <w:szCs w:val="18"/>
    </w:rPr>
  </w:style>
  <w:style w:type="paragraph" w:styleId="Bezodstpw">
    <w:name w:val="No Spacing"/>
    <w:uiPriority w:val="1"/>
    <w:qFormat/>
    <w:rsid w:val="00C86417"/>
    <w:pPr>
      <w:jc w:val="both"/>
    </w:pPr>
    <w:rPr>
      <w:rFonts w:ascii="Century Gothic" w:hAnsi="Century Gothic"/>
      <w:kern w:val="16"/>
      <w:sz w:val="22"/>
    </w:rPr>
  </w:style>
  <w:style w:type="paragraph" w:styleId="Akapitzlist">
    <w:name w:val="List Paragraph"/>
    <w:basedOn w:val="Normalny"/>
    <w:uiPriority w:val="34"/>
    <w:qFormat/>
    <w:rsid w:val="00075CFC"/>
    <w:pPr>
      <w:ind w:left="708"/>
    </w:pPr>
  </w:style>
  <w:style w:type="character" w:customStyle="1" w:styleId="NagwekZnak">
    <w:name w:val="Nagłówek Znak"/>
    <w:link w:val="Nagwek"/>
    <w:uiPriority w:val="99"/>
    <w:rsid w:val="00553C0C"/>
    <w:rPr>
      <w:rFonts w:ascii="Century Gothic" w:hAnsi="Century Gothic"/>
      <w:i/>
      <w:kern w:val="16"/>
      <w:sz w:val="18"/>
    </w:rPr>
  </w:style>
  <w:style w:type="character" w:customStyle="1" w:styleId="StopkaZnak">
    <w:name w:val="Stopka Znak"/>
    <w:link w:val="Stopka"/>
    <w:uiPriority w:val="99"/>
    <w:rsid w:val="00C075E9"/>
    <w:rPr>
      <w:rFonts w:ascii="Century Gothic" w:hAnsi="Century Gothic"/>
      <w:caps/>
      <w:kern w:val="16"/>
    </w:rPr>
  </w:style>
  <w:style w:type="character" w:styleId="Nierozpoznanawzmianka">
    <w:name w:val="Unresolved Mention"/>
    <w:uiPriority w:val="99"/>
    <w:semiHidden/>
    <w:unhideWhenUsed/>
    <w:rsid w:val="00C0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file:///C:\Users\proca\Desktop\operat1.png" TargetMode="External"/><Relationship Id="rId14" Type="http://schemas.openxmlformats.org/officeDocument/2006/relationships/header" Target="head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PTBS\Dane%20aplikacji\Microsoft\Szablony\Dokument%20PTBS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219DD3-9C67-40ED-80B5-020DF1E7C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PTBS.dot</Template>
  <TotalTime>6</TotalTime>
  <Pages>1</Pages>
  <Words>152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</vt:lpstr>
    </vt:vector>
  </TitlesOfParts>
  <Company>CONSORG</Company>
  <LinksUpToDate>false</LinksUpToDate>
  <CharactersWithSpaces>1065</CharactersWithSpaces>
  <SharedDoc>false</SharedDoc>
  <HLinks>
    <vt:vector size="6" baseType="variant">
      <vt:variant>
        <vt:i4>7929892</vt:i4>
      </vt:variant>
      <vt:variant>
        <vt:i4>-1</vt:i4>
      </vt:variant>
      <vt:variant>
        <vt:i4>2050</vt:i4>
      </vt:variant>
      <vt:variant>
        <vt:i4>1</vt:i4>
      </vt:variant>
      <vt:variant>
        <vt:lpwstr>C:\Users\proca\Desktop\operat1.png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PTBS</dc:creator>
  <cp:keywords/>
  <cp:lastModifiedBy>Jakub Stania</cp:lastModifiedBy>
  <cp:revision>13</cp:revision>
  <cp:lastPrinted>2025-09-08T15:53:00Z</cp:lastPrinted>
  <dcterms:created xsi:type="dcterms:W3CDTF">2026-08-01T06:30:00Z</dcterms:created>
  <dcterms:modified xsi:type="dcterms:W3CDTF">2026-08-01T11:28:00Z</dcterms:modified>
</cp:coreProperties>
</file>